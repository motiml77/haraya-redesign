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1E41E" w14:textId="77777777" w:rsidR="00122301" w:rsidRDefault="00122301">
      <w:pPr>
        <w:jc w:val="right"/>
        <w:rPr>
          <w:rtl/>
        </w:rPr>
      </w:pPr>
    </w:p>
    <w:p w14:paraId="4DA93282" w14:textId="77777777" w:rsidR="004F4552" w:rsidRDefault="004F4552">
      <w:pPr>
        <w:jc w:val="right"/>
        <w:rPr>
          <w:rtl/>
        </w:rPr>
      </w:pPr>
    </w:p>
    <w:p w14:paraId="6F03765F" w14:textId="77777777" w:rsidR="004F4552" w:rsidRDefault="004F4552">
      <w:pPr>
        <w:jc w:val="right"/>
        <w:rPr>
          <w:rtl/>
        </w:rPr>
      </w:pPr>
    </w:p>
    <w:p w14:paraId="44F8673A" w14:textId="74CDCD16" w:rsidR="006E6D77" w:rsidRPr="006E6D77" w:rsidRDefault="006E6D77" w:rsidP="008D1961">
      <w:pPr>
        <w:ind w:left="-1033"/>
        <w:jc w:val="righ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sz w:val="20"/>
          <w:szCs w:val="20"/>
          <w:rtl/>
        </w:rPr>
        <w:t xml:space="preserve">תאריך : </w:t>
      </w:r>
      <w:r>
        <w:rPr>
          <w:rFonts w:ascii="Arial" w:hAnsi="Arial" w:cs="Arial" w:hint="cs"/>
          <w:b/>
          <w:bCs/>
          <w:rtl/>
        </w:rPr>
        <w:t>{{DATE}}</w:t>
      </w:r>
    </w:p>
    <w:p w14:paraId="5516AFF7" w14:textId="18642A25" w:rsidR="008D1961" w:rsidRPr="008D1961" w:rsidRDefault="008D1961" w:rsidP="008D1961">
      <w:pPr>
        <w:tabs>
          <w:tab w:val="left" w:pos="386"/>
        </w:tabs>
        <w:ind w:right="-360"/>
        <w:jc w:val="center"/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/>
          <w:b/>
          <w:bCs/>
          <w:u w:val="single"/>
          <w:rtl/>
        </w:rPr>
        <w:t>דו"ח עבודה</w:t>
      </w:r>
      <w:r>
        <w:rPr>
          <w:rFonts w:ascii="Arial" w:hAnsi="Arial" w:cs="Arial" w:hint="cs"/>
          <w:b/>
          <w:bCs/>
          <w:u w:val="single"/>
          <w:rtl/>
        </w:rPr>
        <w:t xml:space="preserve"> חדר שלווה</w:t>
      </w:r>
    </w:p>
    <w:p w14:paraId="09FFCCE5" w14:textId="5EED4A39" w:rsidR="006E6D77" w:rsidRPr="008D1961" w:rsidRDefault="008D1961" w:rsidP="00DC414D">
      <w:pPr>
        <w:tabs>
          <w:tab w:val="left" w:pos="386"/>
        </w:tabs>
        <w:ind w:right="-360"/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 xml:space="preserve">דיווח </w:t>
      </w:r>
      <w:r>
        <w:rPr>
          <w:rFonts w:ascii="Arial" w:hAnsi="Arial" w:cs="Arial"/>
          <w:b/>
          <w:bCs/>
          <w:rtl/>
        </w:rPr>
        <w:t>חודש:</w:t>
      </w:r>
      <w:r>
        <w:rPr>
          <w:rFonts w:ascii="Arial" w:hAnsi="Arial" w:cs="Arial" w:hint="cs"/>
          <w:b/>
          <w:bCs/>
          <w:rtl/>
        </w:rPr>
        <w:t xml:space="preserve"> {{MONTH}}</w:t>
      </w:r>
      <w:r>
        <w:rPr>
          <w:rFonts w:ascii="Arial" w:hAnsi="Arial" w:cs="Arial"/>
          <w:b/>
          <w:bCs/>
          <w:rtl/>
        </w:rPr>
        <w:t xml:space="preserve"> </w:t>
      </w:r>
    </w:p>
    <w:p w14:paraId="30554BBF" w14:textId="77777777" w:rsidR="008D1961" w:rsidRDefault="006E6D77" w:rsidP="00080FDC">
      <w:pPr>
        <w:tabs>
          <w:tab w:val="left" w:pos="386"/>
        </w:tabs>
        <w:ind w:right="-360"/>
        <w:jc w:val="both"/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 xml:space="preserve">   </w:t>
      </w:r>
    </w:p>
    <w:p w14:paraId="35642DEE" w14:textId="75B4B373" w:rsidR="006E6D77" w:rsidRPr="008D1961" w:rsidRDefault="006E6D77" w:rsidP="00080FDC">
      <w:pPr>
        <w:tabs>
          <w:tab w:val="left" w:pos="386"/>
        </w:tabs>
        <w:ind w:right="-360"/>
        <w:jc w:val="both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 xml:space="preserve">שם העובד: </w:t>
      </w:r>
      <w:r>
        <w:rPr>
          <w:rFonts w:ascii="Arial" w:hAnsi="Arial" w:cs="Arial" w:hint="cs"/>
          <w:b/>
          <w:bCs/>
          <w:rtl/>
        </w:rPr>
        <w:t xml:space="preserve">{{NAME}}      ת"ז:  {{ID}}     </w:t>
      </w:r>
      <w:r>
        <w:rPr>
          <w:rFonts w:ascii="Arial" w:hAnsi="Arial" w:cs="Arial"/>
          <w:b/>
          <w:bCs/>
          <w:rtl/>
        </w:rPr>
        <w:t>כתובת מגורים :</w:t>
      </w:r>
      <w:r>
        <w:rPr>
          <w:rFonts w:ascii="Arial" w:hAnsi="Arial" w:cs="Arial" w:hint="cs"/>
          <w:b/>
          <w:bCs/>
          <w:rtl/>
        </w:rPr>
        <w:t xml:space="preserve"> {{ADDRESS}}</w:t>
      </w:r>
      <w:r>
        <w:rPr>
          <w:rFonts w:ascii="Arial" w:hAnsi="Arial" w:cs="Arial"/>
          <w:b/>
          <w:bCs/>
          <w:rtl/>
        </w:rPr>
        <w:t xml:space="preserve">  </w:t>
      </w:r>
    </w:p>
    <w:p w14:paraId="5F42DAE7" w14:textId="77777777" w:rsidR="006E6D77" w:rsidRPr="008D1961" w:rsidRDefault="006E6D77" w:rsidP="006E6D77">
      <w:pPr>
        <w:tabs>
          <w:tab w:val="left" w:pos="386"/>
        </w:tabs>
        <w:ind w:left="206" w:right="-360"/>
        <w:jc w:val="both"/>
        <w:rPr>
          <w:rFonts w:ascii="Arial" w:hAnsi="Arial" w:cs="Arial"/>
          <w:b/>
          <w:bCs/>
          <w:rtl/>
        </w:rPr>
      </w:pPr>
    </w:p>
    <w:p w14:paraId="22D4A8C9" w14:textId="6BED03D5" w:rsidR="006E6D77" w:rsidRPr="008D1961" w:rsidRDefault="006E6D77" w:rsidP="008D1961">
      <w:pPr>
        <w:tabs>
          <w:tab w:val="left" w:pos="386"/>
        </w:tabs>
        <w:ind w:right="-360"/>
        <w:jc w:val="both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 xml:space="preserve">תפקיד : </w:t>
      </w:r>
      <w:r>
        <w:rPr>
          <w:rFonts w:ascii="Arial" w:hAnsi="Arial" w:cs="Arial" w:hint="cs"/>
          <w:b/>
          <w:bCs/>
          <w:rtl/>
        </w:rPr>
        <w:t xml:space="preserve"> {{ROLE}}  </w:t>
      </w:r>
      <w:r>
        <w:rPr>
          <w:rFonts w:ascii="Arial" w:hAnsi="Arial" w:cs="Arial"/>
          <w:b/>
          <w:bCs/>
          <w:rtl/>
        </w:rPr>
        <w:t>מקום עבודה</w:t>
      </w:r>
      <w:r>
        <w:rPr>
          <w:rFonts w:ascii="Arial" w:hAnsi="Arial" w:cs="Arial" w:hint="cs"/>
          <w:b/>
          <w:bCs/>
          <w:rtl/>
        </w:rPr>
        <w:t xml:space="preserve">: {{WORKPLACE}} </w:t>
      </w:r>
    </w:p>
    <w:p w14:paraId="535BEAD4" w14:textId="77777777" w:rsidR="006E6D77" w:rsidRPr="008D1961" w:rsidRDefault="006E6D77" w:rsidP="006E6D77">
      <w:pPr>
        <w:tabs>
          <w:tab w:val="left" w:pos="386"/>
        </w:tabs>
        <w:ind w:left="206" w:right="-360"/>
        <w:jc w:val="both"/>
        <w:rPr>
          <w:rFonts w:ascii="Arial" w:hAnsi="Arial" w:cs="Arial"/>
          <w:b/>
          <w:bCs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7"/>
        <w:gridCol w:w="756"/>
        <w:gridCol w:w="1499"/>
        <w:gridCol w:w="1018"/>
        <w:gridCol w:w="655"/>
        <w:gridCol w:w="2874"/>
      </w:tblGrid>
      <w:tr w:rsidR="008D1961" w:rsidRPr="006E6D77" w14:paraId="66570A54" w14:textId="77777777" w:rsidTr="008D1961">
        <w:trPr>
          <w:trHeight w:val="284"/>
        </w:trPr>
        <w:tc>
          <w:tcPr>
            <w:tcW w:w="647" w:type="dxa"/>
            <w:tcBorders>
              <w:top w:val="single" w:sz="2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084CAF9F" w14:textId="77777777" w:rsidR="008D1961" w:rsidRPr="006E6D77" w:rsidRDefault="008D1961" w:rsidP="006E6D77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חודש</w:t>
            </w:r>
          </w:p>
        </w:tc>
        <w:tc>
          <w:tcPr>
            <w:tcW w:w="756" w:type="dxa"/>
            <w:tcBorders>
              <w:top w:val="single" w:sz="24" w:space="0" w:color="auto"/>
              <w:left w:val="single" w:sz="18" w:space="0" w:color="auto"/>
              <w:bottom w:val="single" w:sz="24" w:space="0" w:color="auto"/>
              <w:right w:val="single" w:sz="18" w:space="0" w:color="auto"/>
            </w:tcBorders>
            <w:hideMark/>
          </w:tcPr>
          <w:p w14:paraId="00FA09C2" w14:textId="77777777" w:rsidR="008D1961" w:rsidRPr="006E6D77" w:rsidRDefault="008D1961" w:rsidP="006E6D77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תאריך</w:t>
            </w:r>
          </w:p>
        </w:tc>
        <w:tc>
          <w:tcPr>
            <w:tcW w:w="1499" w:type="dxa"/>
            <w:tcBorders>
              <w:top w:val="single" w:sz="24" w:space="0" w:color="auto"/>
              <w:left w:val="single" w:sz="18" w:space="0" w:color="auto"/>
              <w:bottom w:val="single" w:sz="24" w:space="0" w:color="auto"/>
              <w:right w:val="single" w:sz="18" w:space="0" w:color="auto"/>
            </w:tcBorders>
            <w:hideMark/>
          </w:tcPr>
          <w:p w14:paraId="13550449" w14:textId="77777777" w:rsidR="008D1961" w:rsidRPr="006E6D77" w:rsidRDefault="008D1961" w:rsidP="006E6D77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שעת התחלה</w:t>
            </w:r>
          </w:p>
        </w:tc>
        <w:tc>
          <w:tcPr>
            <w:tcW w:w="1018" w:type="dxa"/>
            <w:tcBorders>
              <w:top w:val="single" w:sz="24" w:space="0" w:color="auto"/>
              <w:left w:val="single" w:sz="18" w:space="0" w:color="auto"/>
              <w:bottom w:val="single" w:sz="24" w:space="0" w:color="auto"/>
              <w:right w:val="single" w:sz="24" w:space="0" w:color="auto"/>
            </w:tcBorders>
            <w:hideMark/>
          </w:tcPr>
          <w:p w14:paraId="3F922FD3" w14:textId="77777777" w:rsidR="008D1961" w:rsidRPr="006E6D77" w:rsidRDefault="008D1961" w:rsidP="006E6D77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שעת סיום</w:t>
            </w:r>
          </w:p>
        </w:tc>
        <w:tc>
          <w:tcPr>
            <w:tcW w:w="65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18" w:space="0" w:color="auto"/>
            </w:tcBorders>
            <w:hideMark/>
          </w:tcPr>
          <w:p w14:paraId="664185AF" w14:textId="77777777" w:rsidR="008D1961" w:rsidRPr="006E6D77" w:rsidRDefault="008D1961" w:rsidP="006E6D77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סה"כ :</w:t>
            </w:r>
          </w:p>
        </w:tc>
        <w:tc>
          <w:tcPr>
            <w:tcW w:w="2874" w:type="dxa"/>
            <w:tcBorders>
              <w:top w:val="single" w:sz="24" w:space="0" w:color="auto"/>
              <w:left w:val="single" w:sz="18" w:space="0" w:color="auto"/>
              <w:bottom w:val="single" w:sz="24" w:space="0" w:color="auto"/>
              <w:right w:val="single" w:sz="18" w:space="0" w:color="auto"/>
            </w:tcBorders>
            <w:hideMark/>
          </w:tcPr>
          <w:p w14:paraId="781F5D9B" w14:textId="7DC9CD20" w:rsidR="008D1961" w:rsidRPr="006E6D77" w:rsidRDefault="008D1961" w:rsidP="006E6D77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rtl/>
              </w:rPr>
              <w:t>הערות</w:t>
            </w:r>
          </w:p>
        </w:tc>
      </w:tr>
      <w:tr w:rsidR="008D1961" w:rsidRPr="006E6D77" w14:paraId="10FA226F" w14:textId="77777777" w:rsidTr="008D1961">
        <w:trPr>
          <w:trHeight w:val="284"/>
        </w:trPr>
        <w:tc>
          <w:tcPr>
            <w:tcW w:w="647" w:type="dxa"/>
            <w:tcBorders>
              <w:top w:val="single" w:sz="4" w:space="0" w:color="auto"/>
              <w:left w:val="single" w:sz="18" w:space="0" w:color="auto"/>
              <w:bottom w:val="nil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34341EA5" w14:textId="77777777" w:rsidR="008D1961" w:rsidRPr="006E6D77" w:rsidRDefault="008D1961" w:rsidP="006E6D77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  <w:rtl/>
              </w:rPr>
              <w:t xml:space="preserve">{{MONTH_NAME}}</w:t>
            </w:r>
          </w:p>
        </w:tc>
        <w:tc>
          <w:tcPr>
            <w:tcW w:w="756" w:type="dxa"/>
            <w:tcBorders>
              <w:top w:val="single" w:sz="2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E886985" w14:textId="6E87849C" w:rsidR="008D1961" w:rsidRPr="006E6D77" w:rsidRDefault="008D1961" w:rsidP="006E6D77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1</w:t>
            </w:r>
          </w:p>
        </w:tc>
        <w:tc>
          <w:tcPr>
            <w:tcW w:w="1499" w:type="dxa"/>
            <w:tcBorders>
              <w:top w:val="single" w:sz="2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244FB64" w14:textId="0C1396E5" w:rsidR="008D1961" w:rsidRPr="006E6D77" w:rsidRDefault="008D1961" w:rsidP="006E6D77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{{S1}}</w:t>
            </w:r>
          </w:p>
        </w:tc>
        <w:tc>
          <w:tcPr>
            <w:tcW w:w="1018" w:type="dxa"/>
            <w:tcBorders>
              <w:top w:val="single" w:sz="24" w:space="0" w:color="auto"/>
              <w:left w:val="single" w:sz="18" w:space="0" w:color="auto"/>
              <w:bottom w:val="single" w:sz="4" w:space="0" w:color="auto"/>
              <w:right w:val="single" w:sz="24" w:space="0" w:color="auto"/>
            </w:tcBorders>
          </w:tcPr>
          <w:p w14:paraId="0B6D10A2" w14:textId="01AE0572" w:rsidR="008D1961" w:rsidRPr="006E6D77" w:rsidRDefault="008D1961" w:rsidP="006E6D77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{{E1}}</w:t>
            </w:r>
          </w:p>
        </w:tc>
        <w:tc>
          <w:tcPr>
            <w:tcW w:w="655" w:type="dxa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18" w:space="0" w:color="auto"/>
            </w:tcBorders>
          </w:tcPr>
          <w:p w14:paraId="7223E081" w14:textId="7260ABDC" w:rsidR="008D1961" w:rsidRPr="006E6D77" w:rsidRDefault="008D1961" w:rsidP="006E6D77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{{T1}}</w:t>
            </w:r>
          </w:p>
        </w:tc>
        <w:tc>
          <w:tcPr>
            <w:tcW w:w="2874" w:type="dxa"/>
            <w:tcBorders>
              <w:top w:val="single" w:sz="2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A704B01" w14:textId="77777777" w:rsidR="008D1961" w:rsidRPr="006E6D77" w:rsidRDefault="008D1961" w:rsidP="006E6D77">
            <w:pPr>
              <w:tabs>
                <w:tab w:val="left" w:pos="386"/>
              </w:tabs>
              <w:bidi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  <w:rtl/>
              </w:rPr>
              <w:t xml:space="preserve">{{N1}}</w:t>
            </w:r>
          </w:p>
        </w:tc>
      </w:tr>
      <w:tr w:rsidR="008D1961" w:rsidRPr="006E6D77" w14:paraId="64A5C466" w14:textId="77777777" w:rsidTr="008D1961">
        <w:trPr>
          <w:trHeight w:val="284"/>
        </w:trPr>
        <w:tc>
          <w:tcPr>
            <w:tcW w:w="647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6707B139" w14:textId="77777777" w:rsidR="008D1961" w:rsidRPr="006E6D77" w:rsidRDefault="008D1961" w:rsidP="006E6D77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  <w:rtl/>
              </w:rPr>
              <w:t xml:space="preserve">{{YEAR}}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D26BAB0" w14:textId="5FF746C9" w:rsidR="008D1961" w:rsidRPr="006E6D77" w:rsidRDefault="008D1961" w:rsidP="006E6D77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2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1D4C9C1" w14:textId="77777777" w:rsidR="008D1961" w:rsidRPr="006E6D77" w:rsidRDefault="008D1961" w:rsidP="006E6D77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{{S2}}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4" w:space="0" w:color="auto"/>
            </w:tcBorders>
          </w:tcPr>
          <w:p w14:paraId="1B4CC676" w14:textId="77777777" w:rsidR="008D1961" w:rsidRPr="006E6D77" w:rsidRDefault="008D1961" w:rsidP="006E6D77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{{E2}}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18" w:space="0" w:color="auto"/>
            </w:tcBorders>
          </w:tcPr>
          <w:p w14:paraId="6B664C12" w14:textId="77777777" w:rsidR="008D1961" w:rsidRPr="006E6D77" w:rsidRDefault="008D1961" w:rsidP="006E6D77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{{T2}}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A7E91A1" w14:textId="77777777" w:rsidR="008D1961" w:rsidRPr="006E6D77" w:rsidRDefault="008D1961" w:rsidP="006E6D77">
            <w:pPr>
              <w:tabs>
                <w:tab w:val="left" w:pos="386"/>
              </w:tabs>
              <w:bidi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  <w:rtl/>
              </w:rPr>
              <w:t xml:space="preserve">{{N2}}</w:t>
            </w:r>
          </w:p>
        </w:tc>
      </w:tr>
      <w:tr w:rsidR="008D1961" w:rsidRPr="006E6D77" w14:paraId="0370A662" w14:textId="77777777" w:rsidTr="008D1961">
        <w:trPr>
          <w:trHeight w:val="284"/>
        </w:trPr>
        <w:tc>
          <w:tcPr>
            <w:tcW w:w="647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466C6115" w14:textId="77777777" w:rsidR="008D1961" w:rsidRPr="006E6D77" w:rsidRDefault="008D1961" w:rsidP="006E6D77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6D54F46" w14:textId="2C637F70" w:rsidR="008D1961" w:rsidRPr="006E6D77" w:rsidRDefault="008D1961" w:rsidP="006E6D77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3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04F18CF" w14:textId="693AF13A" w:rsidR="008D1961" w:rsidRPr="006E6D77" w:rsidRDefault="008D1961" w:rsidP="006E6D77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{{S3}}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4" w:space="0" w:color="auto"/>
            </w:tcBorders>
          </w:tcPr>
          <w:p w14:paraId="757771A5" w14:textId="53F14041" w:rsidR="008D1961" w:rsidRPr="006E6D77" w:rsidRDefault="008D1961" w:rsidP="006E6D77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{{E3}}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18" w:space="0" w:color="auto"/>
            </w:tcBorders>
          </w:tcPr>
          <w:p w14:paraId="024FCCD8" w14:textId="669096AC" w:rsidR="008D1961" w:rsidRPr="006E6D77" w:rsidRDefault="008D1961" w:rsidP="006E6D77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{{T3}}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28DC2A3" w14:textId="1E07C7A8" w:rsidR="008D1961" w:rsidRPr="006E6D77" w:rsidRDefault="008D1961" w:rsidP="006E6D77">
            <w:pPr>
              <w:tabs>
                <w:tab w:val="left" w:pos="386"/>
              </w:tabs>
              <w:bidi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  <w:rtl/>
              </w:rPr>
              <w:t xml:space="preserve">{{N3}}</w:t>
            </w:r>
          </w:p>
        </w:tc>
      </w:tr>
      <w:tr w:rsidR="008D1961" w:rsidRPr="006E6D77" w14:paraId="1384F929" w14:textId="77777777" w:rsidTr="008D1961">
        <w:trPr>
          <w:trHeight w:val="284"/>
        </w:trPr>
        <w:tc>
          <w:tcPr>
            <w:tcW w:w="647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13ABB5CD" w14:textId="77777777" w:rsidR="008D1961" w:rsidRPr="006E6D77" w:rsidRDefault="008D1961" w:rsidP="006E6D77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D6A35CA" w14:textId="001CAD2E" w:rsidR="008D1961" w:rsidRPr="006E6D77" w:rsidRDefault="008D1961" w:rsidP="006E6D77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4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E9E68B1" w14:textId="37E95414" w:rsidR="008D1961" w:rsidRPr="006E6D77" w:rsidRDefault="008D1961" w:rsidP="006E6D77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{{S4}}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4" w:space="0" w:color="auto"/>
            </w:tcBorders>
          </w:tcPr>
          <w:p w14:paraId="0E230DC5" w14:textId="7911B8BE" w:rsidR="008D1961" w:rsidRPr="006E6D77" w:rsidRDefault="008D1961" w:rsidP="006E6D77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{{E4}}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18" w:space="0" w:color="auto"/>
            </w:tcBorders>
          </w:tcPr>
          <w:p w14:paraId="71D3EC45" w14:textId="0214F543" w:rsidR="008D1961" w:rsidRPr="006E6D77" w:rsidRDefault="008D1961" w:rsidP="006E6D77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{{T4}}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9894E13" w14:textId="77777777" w:rsidR="008D1961" w:rsidRPr="006E6D77" w:rsidRDefault="008D1961" w:rsidP="006E6D77">
            <w:pPr>
              <w:tabs>
                <w:tab w:val="left" w:pos="386"/>
              </w:tabs>
              <w:bidi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  <w:rtl/>
              </w:rPr>
              <w:t xml:space="preserve">{{N4}}</w:t>
            </w:r>
          </w:p>
        </w:tc>
      </w:tr>
      <w:tr w:rsidR="008D1961" w:rsidRPr="006E6D77" w14:paraId="302E574C" w14:textId="77777777" w:rsidTr="008D1961">
        <w:trPr>
          <w:trHeight w:val="284"/>
        </w:trPr>
        <w:tc>
          <w:tcPr>
            <w:tcW w:w="647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6F574D98" w14:textId="77777777" w:rsidR="008D1961" w:rsidRPr="006E6D77" w:rsidRDefault="008D1961" w:rsidP="006E6D77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348A6CD" w14:textId="672C67BE" w:rsidR="008D1961" w:rsidRPr="006E6D77" w:rsidRDefault="008D1961" w:rsidP="006E6D77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5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533AD37" w14:textId="2B7009DD" w:rsidR="008D1961" w:rsidRPr="006E6D77" w:rsidRDefault="008D1961" w:rsidP="006E6D77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{{S5}}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4" w:space="0" w:color="auto"/>
            </w:tcBorders>
          </w:tcPr>
          <w:p w14:paraId="7A88C6EF" w14:textId="18A5CB2C" w:rsidR="008D1961" w:rsidRPr="006E6D77" w:rsidRDefault="008D1961" w:rsidP="007A320F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{{E5}}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18" w:space="0" w:color="auto"/>
            </w:tcBorders>
          </w:tcPr>
          <w:p w14:paraId="6C44B941" w14:textId="3F18F81D" w:rsidR="008D1961" w:rsidRPr="006E6D77" w:rsidRDefault="008D1961" w:rsidP="006E6D77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{{T5}}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E2302C6" w14:textId="77777777" w:rsidR="008D1961" w:rsidRPr="006E6D77" w:rsidRDefault="008D1961" w:rsidP="006E6D77">
            <w:pPr>
              <w:tabs>
                <w:tab w:val="left" w:pos="386"/>
              </w:tabs>
              <w:bidi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  <w:rtl/>
              </w:rPr>
              <w:t xml:space="preserve">{{N5}}</w:t>
            </w:r>
          </w:p>
        </w:tc>
      </w:tr>
      <w:tr w:rsidR="008D1961" w:rsidRPr="006E6D77" w14:paraId="57DB4035" w14:textId="77777777" w:rsidTr="008D1961">
        <w:trPr>
          <w:trHeight w:val="284"/>
        </w:trPr>
        <w:tc>
          <w:tcPr>
            <w:tcW w:w="647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7CD7D1A0" w14:textId="77777777" w:rsidR="008D1961" w:rsidRPr="006E6D77" w:rsidRDefault="008D1961" w:rsidP="006E6D77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E91F137" w14:textId="2D94E068" w:rsidR="008D1961" w:rsidRPr="006E6D77" w:rsidRDefault="008D1961" w:rsidP="006E6D77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6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FDFC231" w14:textId="4FD562F7" w:rsidR="008D1961" w:rsidRPr="006E6D77" w:rsidRDefault="008D1961" w:rsidP="006E6D77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{{S6}}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4" w:space="0" w:color="auto"/>
            </w:tcBorders>
          </w:tcPr>
          <w:p w14:paraId="0629AB58" w14:textId="35B3DA95" w:rsidR="008D1961" w:rsidRPr="006E6D77" w:rsidRDefault="008D1961" w:rsidP="006E6D77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{{E6}}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18" w:space="0" w:color="auto"/>
            </w:tcBorders>
          </w:tcPr>
          <w:p w14:paraId="079F04C5" w14:textId="77777777" w:rsidR="008D1961" w:rsidRPr="006E6D77" w:rsidRDefault="008D1961" w:rsidP="006E6D77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{{T6}}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8650E1C" w14:textId="77777777" w:rsidR="008D1961" w:rsidRPr="006E6D77" w:rsidRDefault="008D1961" w:rsidP="006E6D77">
            <w:pPr>
              <w:tabs>
                <w:tab w:val="left" w:pos="386"/>
              </w:tabs>
              <w:bidi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  <w:rtl/>
              </w:rPr>
              <w:t xml:space="preserve">{{N6}}</w:t>
            </w:r>
          </w:p>
        </w:tc>
      </w:tr>
      <w:tr w:rsidR="008D1961" w:rsidRPr="006E6D77" w14:paraId="776D6753" w14:textId="77777777" w:rsidTr="008D1961">
        <w:trPr>
          <w:trHeight w:val="284"/>
        </w:trPr>
        <w:tc>
          <w:tcPr>
            <w:tcW w:w="647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113B0ACC" w14:textId="77777777" w:rsidR="008D1961" w:rsidRPr="006E6D77" w:rsidRDefault="008D1961" w:rsidP="006E6D77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119E9E9" w14:textId="4371CBB9" w:rsidR="008D1961" w:rsidRPr="006E6D77" w:rsidRDefault="008D1961" w:rsidP="006E6D77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7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A2F5327" w14:textId="512623FD" w:rsidR="008D1961" w:rsidRPr="006E6D77" w:rsidRDefault="008D1961" w:rsidP="006E6D77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{{S7}}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4" w:space="0" w:color="auto"/>
            </w:tcBorders>
          </w:tcPr>
          <w:p w14:paraId="0495F243" w14:textId="2659768F" w:rsidR="008D1961" w:rsidRPr="006E6D77" w:rsidRDefault="008D1961" w:rsidP="006E6D77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{{E7}}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18" w:space="0" w:color="auto"/>
            </w:tcBorders>
          </w:tcPr>
          <w:p w14:paraId="077BA7D2" w14:textId="0641D372" w:rsidR="008D1961" w:rsidRPr="006E6D77" w:rsidRDefault="008D1961" w:rsidP="006E6D77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{{T7}}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3F5CAAF" w14:textId="77777777" w:rsidR="008D1961" w:rsidRPr="006E6D77" w:rsidRDefault="008D1961" w:rsidP="006E6D77">
            <w:pPr>
              <w:tabs>
                <w:tab w:val="left" w:pos="386"/>
              </w:tabs>
              <w:bidi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  <w:rtl/>
              </w:rPr>
              <w:t xml:space="preserve">{{N7}}</w:t>
            </w:r>
          </w:p>
        </w:tc>
      </w:tr>
      <w:tr w:rsidR="008D1961" w:rsidRPr="006E6D77" w14:paraId="6DF30920" w14:textId="77777777" w:rsidTr="008D1961">
        <w:trPr>
          <w:trHeight w:val="284"/>
        </w:trPr>
        <w:tc>
          <w:tcPr>
            <w:tcW w:w="647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3B21CD7E" w14:textId="77777777" w:rsidR="008D1961" w:rsidRPr="006E6D77" w:rsidRDefault="008D1961" w:rsidP="006E6D77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AD53BCF" w14:textId="7FA15F28" w:rsidR="008D1961" w:rsidRPr="006E6D77" w:rsidRDefault="008D1961" w:rsidP="006E6D77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8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164304C" w14:textId="0393CE2C" w:rsidR="008D1961" w:rsidRPr="006E6D77" w:rsidRDefault="008D1961" w:rsidP="006E6D77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{{S8}}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4" w:space="0" w:color="auto"/>
            </w:tcBorders>
          </w:tcPr>
          <w:p w14:paraId="7B9D7AA5" w14:textId="201C952E" w:rsidR="008D1961" w:rsidRPr="006E6D77" w:rsidRDefault="008D1961" w:rsidP="006E6D77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{{E8}}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18" w:space="0" w:color="auto"/>
            </w:tcBorders>
          </w:tcPr>
          <w:p w14:paraId="6376FE22" w14:textId="6418A270" w:rsidR="008D1961" w:rsidRPr="006E6D77" w:rsidRDefault="008D1961" w:rsidP="006E6D77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{{T8}}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5197D91" w14:textId="27AE484E" w:rsidR="008D1961" w:rsidRPr="006E6D77" w:rsidRDefault="008D1961" w:rsidP="006E6D77">
            <w:pPr>
              <w:tabs>
                <w:tab w:val="left" w:pos="386"/>
              </w:tabs>
              <w:bidi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  <w:rtl/>
              </w:rPr>
              <w:t xml:space="preserve">{{N8}}</w:t>
            </w:r>
          </w:p>
        </w:tc>
      </w:tr>
      <w:tr w:rsidR="008D1961" w:rsidRPr="006E6D77" w14:paraId="41D4C469" w14:textId="77777777" w:rsidTr="008D1961">
        <w:trPr>
          <w:trHeight w:val="284"/>
        </w:trPr>
        <w:tc>
          <w:tcPr>
            <w:tcW w:w="647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1FB20EBB" w14:textId="77777777" w:rsidR="008D1961" w:rsidRPr="006E6D77" w:rsidRDefault="008D1961" w:rsidP="006E6D77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CEBEA63" w14:textId="6CCC7166" w:rsidR="008D1961" w:rsidRPr="006E6D77" w:rsidRDefault="008D1961" w:rsidP="006E6D77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9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18B9242" w14:textId="77777777" w:rsidR="008D1961" w:rsidRPr="006E6D77" w:rsidRDefault="008D1961" w:rsidP="006E6D77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{{S9}}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4" w:space="0" w:color="auto"/>
            </w:tcBorders>
          </w:tcPr>
          <w:p w14:paraId="7276D3F4" w14:textId="77777777" w:rsidR="008D1961" w:rsidRPr="006E6D77" w:rsidRDefault="008D1961" w:rsidP="006E6D77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{{E9}}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18" w:space="0" w:color="auto"/>
            </w:tcBorders>
          </w:tcPr>
          <w:p w14:paraId="53AE19A5" w14:textId="77777777" w:rsidR="008D1961" w:rsidRPr="006E6D77" w:rsidRDefault="008D1961" w:rsidP="006E6D77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{{T9}}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A1AD11C" w14:textId="77777777" w:rsidR="008D1961" w:rsidRPr="006E6D77" w:rsidRDefault="008D1961" w:rsidP="006E6D77">
            <w:pPr>
              <w:tabs>
                <w:tab w:val="left" w:pos="386"/>
              </w:tabs>
              <w:bidi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  <w:rtl/>
              </w:rPr>
              <w:t xml:space="preserve">{{N9}}</w:t>
            </w:r>
          </w:p>
        </w:tc>
      </w:tr>
      <w:tr w:rsidR="008D1961" w:rsidRPr="006E6D77" w14:paraId="129BFD68" w14:textId="77777777" w:rsidTr="008D1961">
        <w:trPr>
          <w:trHeight w:val="284"/>
        </w:trPr>
        <w:tc>
          <w:tcPr>
            <w:tcW w:w="647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1A7FD48D" w14:textId="77777777" w:rsidR="008D1961" w:rsidRPr="006E6D77" w:rsidRDefault="008D1961" w:rsidP="00410E5C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509E7FC" w14:textId="4D7EE944" w:rsidR="008D1961" w:rsidRPr="006E6D77" w:rsidRDefault="008D1961" w:rsidP="00410E5C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10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8158251" w14:textId="6D167A2A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{{S10}}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4" w:space="0" w:color="auto"/>
            </w:tcBorders>
          </w:tcPr>
          <w:p w14:paraId="4C353A1D" w14:textId="6D3D8B50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{{E10}}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18" w:space="0" w:color="auto"/>
            </w:tcBorders>
          </w:tcPr>
          <w:p w14:paraId="31033876" w14:textId="5C4F675F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{{T10}}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762C13D" w14:textId="230D9D11" w:rsidR="008D1961" w:rsidRPr="006E6D77" w:rsidRDefault="008D1961" w:rsidP="00410E5C">
            <w:pPr>
              <w:tabs>
                <w:tab w:val="left" w:pos="386"/>
              </w:tabs>
              <w:bidi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  <w:rtl/>
              </w:rPr>
              <w:t xml:space="preserve">{{N10}}</w:t>
            </w:r>
          </w:p>
        </w:tc>
      </w:tr>
      <w:tr w:rsidR="008D1961" w:rsidRPr="006E6D77" w14:paraId="093DE3C3" w14:textId="77777777" w:rsidTr="008D1961">
        <w:trPr>
          <w:trHeight w:val="284"/>
        </w:trPr>
        <w:tc>
          <w:tcPr>
            <w:tcW w:w="647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55533C2" w14:textId="77777777" w:rsidR="008D1961" w:rsidRPr="006E6D77" w:rsidRDefault="008D1961" w:rsidP="00410E5C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0AF5D10" w14:textId="3D9B10B5" w:rsidR="008D1961" w:rsidRPr="006E6D77" w:rsidRDefault="008D1961" w:rsidP="00410E5C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11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2920282" w14:textId="1BC405E0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{{S11}}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4" w:space="0" w:color="auto"/>
            </w:tcBorders>
          </w:tcPr>
          <w:p w14:paraId="46770AF2" w14:textId="1B29558F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{{E11}}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18" w:space="0" w:color="auto"/>
            </w:tcBorders>
          </w:tcPr>
          <w:p w14:paraId="5FEBB7F5" w14:textId="0D4B41D6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{{T11}}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4A92D5C" w14:textId="77777777" w:rsidR="008D1961" w:rsidRPr="006E6D77" w:rsidRDefault="008D1961" w:rsidP="00410E5C">
            <w:pPr>
              <w:tabs>
                <w:tab w:val="left" w:pos="386"/>
              </w:tabs>
              <w:bidi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  <w:rtl/>
              </w:rPr>
              <w:t xml:space="preserve">{{N11}}</w:t>
            </w:r>
          </w:p>
        </w:tc>
      </w:tr>
      <w:tr w:rsidR="008D1961" w:rsidRPr="006E6D77" w14:paraId="0215EDB8" w14:textId="77777777" w:rsidTr="008D1961">
        <w:trPr>
          <w:trHeight w:val="284"/>
        </w:trPr>
        <w:tc>
          <w:tcPr>
            <w:tcW w:w="647" w:type="dxa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2657724E" w14:textId="3A7D3E28" w:rsidR="008D1961" w:rsidRPr="006E6D77" w:rsidRDefault="008D1961" w:rsidP="00410E5C">
            <w:pPr>
              <w:tabs>
                <w:tab w:val="left" w:pos="-40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307D4F77" wp14:editId="71F40C00">
                      <wp:simplePos x="0" y="0"/>
                      <wp:positionH relativeFrom="column">
                        <wp:posOffset>-495300</wp:posOffset>
                      </wp:positionH>
                      <wp:positionV relativeFrom="paragraph">
                        <wp:posOffset>635</wp:posOffset>
                      </wp:positionV>
                      <wp:extent cx="361950" cy="635"/>
                      <wp:effectExtent l="0" t="0" r="4445" b="1905"/>
                      <wp:wrapNone/>
                      <wp:docPr id="6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619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8DF85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6" o:spid="_x0000_s1026" type="#_x0000_t32" style="position:absolute;left:0;text-align:left;margin-left:-39pt;margin-top:.05pt;width:28.5pt;height:.0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" stroked="f"/>
                  </w:pict>
                </mc:Fallback>
              </mc:AlternateContent>
            </w:r>
          </w:p>
        </w:tc>
        <w:tc>
          <w:tcPr>
            <w:tcW w:w="75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3C8D23D" w14:textId="2E883C6A" w:rsidR="008D1961" w:rsidRPr="006E6D77" w:rsidRDefault="008D1961" w:rsidP="00410E5C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12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A360E9B" w14:textId="525C9265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{{S12}}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4" w:space="0" w:color="auto"/>
            </w:tcBorders>
          </w:tcPr>
          <w:p w14:paraId="16DB1CBD" w14:textId="04372394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{{E12}}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18" w:space="0" w:color="auto"/>
            </w:tcBorders>
          </w:tcPr>
          <w:p w14:paraId="6EEA3CA0" w14:textId="7B6CA615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{{T12}}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C862A6A" w14:textId="77777777" w:rsidR="008D1961" w:rsidRPr="006E6D77" w:rsidRDefault="008D1961" w:rsidP="00410E5C">
            <w:pPr>
              <w:tabs>
                <w:tab w:val="left" w:pos="386"/>
              </w:tabs>
              <w:bidi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  <w:rtl/>
              </w:rPr>
              <w:t xml:space="preserve">{{N12}}</w:t>
            </w:r>
          </w:p>
        </w:tc>
      </w:tr>
      <w:tr w:rsidR="008D1961" w:rsidRPr="006E6D77" w14:paraId="393EAA43" w14:textId="77777777" w:rsidTr="008D1961">
        <w:trPr>
          <w:trHeight w:val="284"/>
        </w:trPr>
        <w:tc>
          <w:tcPr>
            <w:tcW w:w="647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1E4D4AB7" w14:textId="77777777" w:rsidR="008D1961" w:rsidRPr="006E6D77" w:rsidRDefault="008D1961" w:rsidP="00410E5C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6382208" w14:textId="15EA0738" w:rsidR="008D1961" w:rsidRPr="006E6D77" w:rsidRDefault="008D1961" w:rsidP="00410E5C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13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27E4555" w14:textId="393F8A38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{{S13}}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4" w:space="0" w:color="auto"/>
            </w:tcBorders>
          </w:tcPr>
          <w:p w14:paraId="413678BD" w14:textId="48427998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{{E13}}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18" w:space="0" w:color="auto"/>
            </w:tcBorders>
          </w:tcPr>
          <w:p w14:paraId="61C2C09A" w14:textId="77777777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{{T13}}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0EFC3FD" w14:textId="77777777" w:rsidR="008D1961" w:rsidRPr="006E6D77" w:rsidRDefault="008D1961" w:rsidP="00410E5C">
            <w:pPr>
              <w:tabs>
                <w:tab w:val="left" w:pos="386"/>
              </w:tabs>
              <w:bidi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  <w:rtl/>
              </w:rPr>
              <w:t xml:space="preserve">{{N13}}</w:t>
            </w:r>
          </w:p>
        </w:tc>
      </w:tr>
      <w:tr w:rsidR="008D1961" w:rsidRPr="006E6D77" w14:paraId="7346066E" w14:textId="77777777" w:rsidTr="008D1961">
        <w:trPr>
          <w:trHeight w:val="284"/>
        </w:trPr>
        <w:tc>
          <w:tcPr>
            <w:tcW w:w="647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34168ECD" w14:textId="77777777" w:rsidR="008D1961" w:rsidRPr="006E6D77" w:rsidRDefault="008D1961" w:rsidP="00410E5C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0712CBB" w14:textId="4C0F9716" w:rsidR="008D1961" w:rsidRPr="006E6D77" w:rsidRDefault="008D1961" w:rsidP="00410E5C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14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0CDEF1A" w14:textId="79AD0F09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{{S14}}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4" w:space="0" w:color="auto"/>
            </w:tcBorders>
          </w:tcPr>
          <w:p w14:paraId="275AAB3D" w14:textId="51064C61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{{E14}}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18" w:space="0" w:color="auto"/>
            </w:tcBorders>
          </w:tcPr>
          <w:p w14:paraId="5C680120" w14:textId="23A6CCAA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{{T14}}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6F9412D" w14:textId="77777777" w:rsidR="008D1961" w:rsidRPr="006E6D77" w:rsidRDefault="008D1961" w:rsidP="00410E5C">
            <w:pPr>
              <w:tabs>
                <w:tab w:val="left" w:pos="386"/>
              </w:tabs>
              <w:bidi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  <w:rtl/>
              </w:rPr>
              <w:t xml:space="preserve">{{N14}}</w:t>
            </w:r>
          </w:p>
        </w:tc>
      </w:tr>
      <w:tr w:rsidR="008D1961" w:rsidRPr="006E6D77" w14:paraId="34F66CCC" w14:textId="77777777" w:rsidTr="008D1961">
        <w:trPr>
          <w:trHeight w:val="284"/>
        </w:trPr>
        <w:tc>
          <w:tcPr>
            <w:tcW w:w="647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607194CF" w14:textId="77777777" w:rsidR="008D1961" w:rsidRPr="006E6D77" w:rsidRDefault="008D1961" w:rsidP="00410E5C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066A3F1" w14:textId="379A3010" w:rsidR="008D1961" w:rsidRPr="006E6D77" w:rsidRDefault="008D1961" w:rsidP="00410E5C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15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CAC06C0" w14:textId="4FCDD69E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{{S15}}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4" w:space="0" w:color="auto"/>
            </w:tcBorders>
          </w:tcPr>
          <w:p w14:paraId="6E8BE86A" w14:textId="1842A558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{{E15}}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18" w:space="0" w:color="auto"/>
            </w:tcBorders>
          </w:tcPr>
          <w:p w14:paraId="08600BB2" w14:textId="15452254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{{T15}}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64AF719" w14:textId="77777777" w:rsidR="008D1961" w:rsidRPr="006E6D77" w:rsidRDefault="008D1961" w:rsidP="00410E5C">
            <w:pPr>
              <w:tabs>
                <w:tab w:val="left" w:pos="386"/>
              </w:tabs>
              <w:bidi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  <w:rtl/>
              </w:rPr>
              <w:t xml:space="preserve">{{N15}}</w:t>
            </w:r>
          </w:p>
        </w:tc>
      </w:tr>
      <w:tr w:rsidR="008D1961" w:rsidRPr="006E6D77" w14:paraId="73F102DA" w14:textId="77777777" w:rsidTr="008D1961">
        <w:trPr>
          <w:trHeight w:val="284"/>
        </w:trPr>
        <w:tc>
          <w:tcPr>
            <w:tcW w:w="647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6CB8AB8B" w14:textId="77777777" w:rsidR="008D1961" w:rsidRPr="006E6D77" w:rsidRDefault="008D1961" w:rsidP="00410E5C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399E0BF" w14:textId="7F4499F3" w:rsidR="008D1961" w:rsidRPr="006E6D77" w:rsidRDefault="008D1961" w:rsidP="00410E5C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16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14FAC92" w14:textId="49D37220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{{S16}}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4" w:space="0" w:color="auto"/>
            </w:tcBorders>
          </w:tcPr>
          <w:p w14:paraId="289C24D2" w14:textId="0B7CB25E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{{E16}}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18" w:space="0" w:color="auto"/>
            </w:tcBorders>
          </w:tcPr>
          <w:p w14:paraId="093D6695" w14:textId="7F26B863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{{T16}}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926E376" w14:textId="77777777" w:rsidR="008D1961" w:rsidRPr="006E6D77" w:rsidRDefault="008D1961" w:rsidP="00410E5C">
            <w:pPr>
              <w:tabs>
                <w:tab w:val="left" w:pos="386"/>
              </w:tabs>
              <w:bidi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  <w:rtl/>
              </w:rPr>
              <w:t xml:space="preserve">{{N16}}</w:t>
            </w:r>
          </w:p>
        </w:tc>
      </w:tr>
      <w:tr w:rsidR="008D1961" w:rsidRPr="006E6D77" w14:paraId="4EE8C4FE" w14:textId="77777777" w:rsidTr="008D1961">
        <w:trPr>
          <w:trHeight w:val="284"/>
        </w:trPr>
        <w:tc>
          <w:tcPr>
            <w:tcW w:w="647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00074F00" w14:textId="77777777" w:rsidR="008D1961" w:rsidRPr="006E6D77" w:rsidRDefault="008D1961" w:rsidP="00410E5C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36E5265" w14:textId="0B5ABAF4" w:rsidR="008D1961" w:rsidRPr="006E6D77" w:rsidRDefault="008D1961" w:rsidP="00410E5C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17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A5BCAA8" w14:textId="1464F6D5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{{S17}}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4" w:space="0" w:color="auto"/>
            </w:tcBorders>
          </w:tcPr>
          <w:p w14:paraId="1E7A479B" w14:textId="07DF163E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{{E17}}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18" w:space="0" w:color="auto"/>
            </w:tcBorders>
          </w:tcPr>
          <w:p w14:paraId="5419BE1A" w14:textId="498B80F5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{{T17}}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6E01DEC" w14:textId="12599213" w:rsidR="008D1961" w:rsidRPr="006E6D77" w:rsidRDefault="008D1961" w:rsidP="00410E5C">
            <w:pPr>
              <w:tabs>
                <w:tab w:val="left" w:pos="386"/>
              </w:tabs>
              <w:bidi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  <w:rtl/>
              </w:rPr>
              <w:t xml:space="preserve">{{N17}}</w:t>
            </w:r>
          </w:p>
        </w:tc>
      </w:tr>
      <w:tr w:rsidR="008D1961" w:rsidRPr="006E6D77" w14:paraId="1B54C481" w14:textId="77777777" w:rsidTr="008D1961">
        <w:trPr>
          <w:trHeight w:val="284"/>
        </w:trPr>
        <w:tc>
          <w:tcPr>
            <w:tcW w:w="647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52DA3171" w14:textId="77777777" w:rsidR="008D1961" w:rsidRPr="006E6D77" w:rsidRDefault="008D1961" w:rsidP="00410E5C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7A7AED8" w14:textId="77A5AE2E" w:rsidR="008D1961" w:rsidRPr="006E6D77" w:rsidRDefault="008D1961" w:rsidP="00410E5C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18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6EB5270" w14:textId="3673D90F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{{S18}}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4" w:space="0" w:color="auto"/>
            </w:tcBorders>
          </w:tcPr>
          <w:p w14:paraId="5CC64E7B" w14:textId="197EF46E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{{E18}}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18" w:space="0" w:color="auto"/>
            </w:tcBorders>
          </w:tcPr>
          <w:p w14:paraId="3EBD9C93" w14:textId="4A221B52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{{T18}}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E6BDEF2" w14:textId="795C5E33" w:rsidR="008D1961" w:rsidRPr="006E6D77" w:rsidRDefault="008D1961" w:rsidP="00410E5C">
            <w:pPr>
              <w:tabs>
                <w:tab w:val="left" w:pos="386"/>
              </w:tabs>
              <w:bidi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  <w:rtl/>
              </w:rPr>
              <w:t xml:space="preserve">{{N18}}</w:t>
            </w:r>
          </w:p>
        </w:tc>
      </w:tr>
      <w:tr w:rsidR="008D1961" w:rsidRPr="006E6D77" w14:paraId="2C2879B6" w14:textId="77777777" w:rsidTr="008D1961">
        <w:trPr>
          <w:trHeight w:val="284"/>
        </w:trPr>
        <w:tc>
          <w:tcPr>
            <w:tcW w:w="647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1E03537F" w14:textId="77777777" w:rsidR="008D1961" w:rsidRPr="006E6D77" w:rsidRDefault="008D1961" w:rsidP="00410E5C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0A6DF52" w14:textId="77E1CACB" w:rsidR="008D1961" w:rsidRPr="006E6D77" w:rsidRDefault="008D1961" w:rsidP="00410E5C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19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CD1F866" w14:textId="0FBB9816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{{S19}}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4" w:space="0" w:color="auto"/>
            </w:tcBorders>
          </w:tcPr>
          <w:p w14:paraId="3E332FF5" w14:textId="44691E48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{{E19}}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18" w:space="0" w:color="auto"/>
            </w:tcBorders>
          </w:tcPr>
          <w:p w14:paraId="4CC3933F" w14:textId="3CAAA00A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{{T19}}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75D94F7" w14:textId="77777777" w:rsidR="008D1961" w:rsidRPr="006E6D77" w:rsidRDefault="008D1961" w:rsidP="00410E5C">
            <w:pPr>
              <w:tabs>
                <w:tab w:val="left" w:pos="386"/>
              </w:tabs>
              <w:bidi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  <w:rtl/>
              </w:rPr>
              <w:t xml:space="preserve">{{N19}}</w:t>
            </w:r>
          </w:p>
        </w:tc>
      </w:tr>
      <w:tr w:rsidR="008D1961" w:rsidRPr="006E6D77" w14:paraId="007DA7F5" w14:textId="77777777" w:rsidTr="008D1961">
        <w:trPr>
          <w:trHeight w:val="284"/>
        </w:trPr>
        <w:tc>
          <w:tcPr>
            <w:tcW w:w="647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27D1F484" w14:textId="77777777" w:rsidR="008D1961" w:rsidRPr="006E6D77" w:rsidRDefault="008D1961" w:rsidP="00410E5C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C9E24AD" w14:textId="738E9944" w:rsidR="008D1961" w:rsidRPr="006E6D77" w:rsidRDefault="008D1961" w:rsidP="00410E5C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20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9F1C795" w14:textId="77777777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{{S20}}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4" w:space="0" w:color="auto"/>
            </w:tcBorders>
          </w:tcPr>
          <w:p w14:paraId="6B826496" w14:textId="77777777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{{E20}}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18" w:space="0" w:color="auto"/>
            </w:tcBorders>
          </w:tcPr>
          <w:p w14:paraId="0459B6F2" w14:textId="77777777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{{T20}}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12CD896" w14:textId="77777777" w:rsidR="008D1961" w:rsidRPr="006E6D77" w:rsidRDefault="008D1961" w:rsidP="00410E5C">
            <w:pPr>
              <w:tabs>
                <w:tab w:val="left" w:pos="386"/>
              </w:tabs>
              <w:bidi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  <w:rtl/>
              </w:rPr>
              <w:t xml:space="preserve">{{N20}}</w:t>
            </w:r>
          </w:p>
        </w:tc>
      </w:tr>
      <w:tr w:rsidR="008D1961" w:rsidRPr="006E6D77" w14:paraId="17F2413C" w14:textId="77777777" w:rsidTr="008D1961">
        <w:trPr>
          <w:trHeight w:val="284"/>
        </w:trPr>
        <w:tc>
          <w:tcPr>
            <w:tcW w:w="647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6FA11956" w14:textId="77777777" w:rsidR="008D1961" w:rsidRPr="006E6D77" w:rsidRDefault="008D1961" w:rsidP="00410E5C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255EAB3" w14:textId="0D0602B0" w:rsidR="008D1961" w:rsidRPr="006E6D77" w:rsidRDefault="008D1961" w:rsidP="00410E5C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21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5199266" w14:textId="77777777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{{S21}}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4" w:space="0" w:color="auto"/>
            </w:tcBorders>
          </w:tcPr>
          <w:p w14:paraId="4111FD77" w14:textId="77777777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{{E21}}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18" w:space="0" w:color="auto"/>
            </w:tcBorders>
          </w:tcPr>
          <w:p w14:paraId="6A3590B9" w14:textId="77777777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{{T21}}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3A69015" w14:textId="77777777" w:rsidR="008D1961" w:rsidRPr="006E6D77" w:rsidRDefault="008D1961" w:rsidP="00410E5C">
            <w:pPr>
              <w:tabs>
                <w:tab w:val="left" w:pos="386"/>
              </w:tabs>
              <w:bidi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  <w:rtl/>
              </w:rPr>
              <w:t xml:space="preserve">{{N21}}</w:t>
            </w:r>
          </w:p>
        </w:tc>
      </w:tr>
      <w:tr w:rsidR="008D1961" w:rsidRPr="006E6D77" w14:paraId="5DAA5FAE" w14:textId="77777777" w:rsidTr="008D1961">
        <w:trPr>
          <w:trHeight w:val="284"/>
        </w:trPr>
        <w:tc>
          <w:tcPr>
            <w:tcW w:w="647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43BD58D6" w14:textId="77777777" w:rsidR="008D1961" w:rsidRPr="006E6D77" w:rsidRDefault="008D1961" w:rsidP="00410E5C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205F2DE" w14:textId="6EDEAFD2" w:rsidR="008D1961" w:rsidRPr="006E6D77" w:rsidRDefault="008D1961" w:rsidP="00410E5C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22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943026B" w14:textId="04C687B6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{{S22}}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4" w:space="0" w:color="auto"/>
            </w:tcBorders>
          </w:tcPr>
          <w:p w14:paraId="2AC09F8F" w14:textId="2D508336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{{E22}}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18" w:space="0" w:color="auto"/>
            </w:tcBorders>
          </w:tcPr>
          <w:p w14:paraId="3AB5FEE0" w14:textId="26AF4756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{{T22}}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4417176" w14:textId="77777777" w:rsidR="008D1961" w:rsidRPr="006E6D77" w:rsidRDefault="008D1961" w:rsidP="00410E5C">
            <w:pPr>
              <w:tabs>
                <w:tab w:val="left" w:pos="386"/>
              </w:tabs>
              <w:bidi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  <w:rtl/>
              </w:rPr>
              <w:t xml:space="preserve">{{N22}}</w:t>
            </w:r>
          </w:p>
        </w:tc>
      </w:tr>
      <w:tr w:rsidR="008D1961" w:rsidRPr="006E6D77" w14:paraId="012F4632" w14:textId="77777777" w:rsidTr="008D1961">
        <w:trPr>
          <w:trHeight w:val="284"/>
        </w:trPr>
        <w:tc>
          <w:tcPr>
            <w:tcW w:w="647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6C258FAB" w14:textId="77777777" w:rsidR="008D1961" w:rsidRPr="006E6D77" w:rsidRDefault="008D1961" w:rsidP="00410E5C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8057DD1" w14:textId="16DA2CB4" w:rsidR="008D1961" w:rsidRPr="006E6D77" w:rsidRDefault="008D1961" w:rsidP="00410E5C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23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5B8ADF2" w14:textId="3EEDD7FB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{{S23}}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4" w:space="0" w:color="auto"/>
            </w:tcBorders>
          </w:tcPr>
          <w:p w14:paraId="18F5C980" w14:textId="6B4486A2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{{E23}}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18" w:space="0" w:color="auto"/>
            </w:tcBorders>
          </w:tcPr>
          <w:p w14:paraId="283FE9E6" w14:textId="060AE6CA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{{T23}}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48E4665" w14:textId="77777777" w:rsidR="008D1961" w:rsidRPr="006E6D77" w:rsidRDefault="008D1961" w:rsidP="00410E5C">
            <w:pPr>
              <w:tabs>
                <w:tab w:val="left" w:pos="386"/>
              </w:tabs>
              <w:bidi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  <w:rtl/>
              </w:rPr>
              <w:t xml:space="preserve">{{N23}}</w:t>
            </w:r>
          </w:p>
        </w:tc>
      </w:tr>
      <w:tr w:rsidR="008D1961" w:rsidRPr="006E6D77" w14:paraId="7C16F2FB" w14:textId="77777777" w:rsidTr="008D1961">
        <w:trPr>
          <w:trHeight w:val="284"/>
        </w:trPr>
        <w:tc>
          <w:tcPr>
            <w:tcW w:w="647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0DA493CE" w14:textId="77777777" w:rsidR="008D1961" w:rsidRPr="006E6D77" w:rsidRDefault="008D1961" w:rsidP="00410E5C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DC6FCAE" w14:textId="32BD2BC5" w:rsidR="008D1961" w:rsidRPr="006E6D77" w:rsidRDefault="008D1961" w:rsidP="00410E5C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24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5D8A96A" w14:textId="0DA795EF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{{S24}}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4" w:space="0" w:color="auto"/>
            </w:tcBorders>
          </w:tcPr>
          <w:p w14:paraId="73E83606" w14:textId="50E57432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{{E24}}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18" w:space="0" w:color="auto"/>
            </w:tcBorders>
          </w:tcPr>
          <w:p w14:paraId="2E6D8150" w14:textId="301280D7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{{T24}}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7D75CFB" w14:textId="3764C626" w:rsidR="008D1961" w:rsidRPr="006E6D77" w:rsidRDefault="008D1961" w:rsidP="00410E5C">
            <w:pPr>
              <w:tabs>
                <w:tab w:val="left" w:pos="386"/>
              </w:tabs>
              <w:bidi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  <w:rtl/>
              </w:rPr>
              <w:t xml:space="preserve">{{N24}}</w:t>
            </w:r>
          </w:p>
        </w:tc>
      </w:tr>
      <w:tr w:rsidR="008D1961" w:rsidRPr="006E6D77" w14:paraId="58C98CCA" w14:textId="77777777" w:rsidTr="008D1961">
        <w:trPr>
          <w:trHeight w:val="284"/>
        </w:trPr>
        <w:tc>
          <w:tcPr>
            <w:tcW w:w="647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1774734F" w14:textId="77777777" w:rsidR="008D1961" w:rsidRPr="006E6D77" w:rsidRDefault="008D1961" w:rsidP="00410E5C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978555E" w14:textId="58CC62D9" w:rsidR="008D1961" w:rsidRPr="006E6D77" w:rsidRDefault="008D1961" w:rsidP="00410E5C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25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86FF5C7" w14:textId="510149AF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{{S25}}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4" w:space="0" w:color="auto"/>
            </w:tcBorders>
          </w:tcPr>
          <w:p w14:paraId="0A34AC16" w14:textId="1F210674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{{E25}}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18" w:space="0" w:color="auto"/>
            </w:tcBorders>
          </w:tcPr>
          <w:p w14:paraId="21BA84D6" w14:textId="340E2EAA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{{T25}}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F728E4B" w14:textId="77777777" w:rsidR="008D1961" w:rsidRPr="006E6D77" w:rsidRDefault="008D1961" w:rsidP="00410E5C">
            <w:pPr>
              <w:tabs>
                <w:tab w:val="left" w:pos="386"/>
              </w:tabs>
              <w:bidi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  <w:rtl/>
              </w:rPr>
              <w:t xml:space="preserve">{{N25}}</w:t>
            </w:r>
          </w:p>
        </w:tc>
      </w:tr>
      <w:tr w:rsidR="008D1961" w:rsidRPr="006E6D77" w14:paraId="12341FD1" w14:textId="77777777" w:rsidTr="008D1961">
        <w:trPr>
          <w:trHeight w:val="284"/>
        </w:trPr>
        <w:tc>
          <w:tcPr>
            <w:tcW w:w="647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472B0E67" w14:textId="77777777" w:rsidR="008D1961" w:rsidRPr="006E6D77" w:rsidRDefault="008D1961" w:rsidP="00410E5C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9D46A45" w14:textId="72712441" w:rsidR="008D1961" w:rsidRPr="006E6D77" w:rsidRDefault="008D1961" w:rsidP="00410E5C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26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4FDC5A3" w14:textId="10EBEC89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{{S26}}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4" w:space="0" w:color="auto"/>
            </w:tcBorders>
          </w:tcPr>
          <w:p w14:paraId="5693DF9F" w14:textId="2AC634FF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{{E26}}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18" w:space="0" w:color="auto"/>
            </w:tcBorders>
          </w:tcPr>
          <w:p w14:paraId="01F6B5B3" w14:textId="7418F525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{{T26}}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12A6366" w14:textId="77777777" w:rsidR="008D1961" w:rsidRPr="006E6D77" w:rsidRDefault="008D1961" w:rsidP="00410E5C">
            <w:pPr>
              <w:tabs>
                <w:tab w:val="left" w:pos="386"/>
              </w:tabs>
              <w:bidi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  <w:rtl/>
              </w:rPr>
              <w:t xml:space="preserve">{{N26}}</w:t>
            </w:r>
          </w:p>
        </w:tc>
      </w:tr>
      <w:tr w:rsidR="008D1961" w:rsidRPr="006E6D77" w14:paraId="249BB9CA" w14:textId="77777777" w:rsidTr="008D1961">
        <w:trPr>
          <w:trHeight w:val="284"/>
        </w:trPr>
        <w:tc>
          <w:tcPr>
            <w:tcW w:w="647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74B54DA5" w14:textId="77777777" w:rsidR="008D1961" w:rsidRPr="006E6D77" w:rsidRDefault="008D1961" w:rsidP="00410E5C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A70A009" w14:textId="118149B1" w:rsidR="008D1961" w:rsidRPr="006E6D77" w:rsidRDefault="008D1961" w:rsidP="00410E5C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27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DB86517" w14:textId="6B4616ED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{{S27}}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4" w:space="0" w:color="auto"/>
            </w:tcBorders>
          </w:tcPr>
          <w:p w14:paraId="260B0BCF" w14:textId="55A6638E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{{E27}}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18" w:space="0" w:color="auto"/>
            </w:tcBorders>
          </w:tcPr>
          <w:p w14:paraId="10D0BFC5" w14:textId="77777777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{{T27}}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D88CFE1" w14:textId="77777777" w:rsidR="008D1961" w:rsidRPr="006E6D77" w:rsidRDefault="008D1961" w:rsidP="00410E5C">
            <w:pPr>
              <w:tabs>
                <w:tab w:val="left" w:pos="386"/>
              </w:tabs>
              <w:bidi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  <w:rtl/>
              </w:rPr>
              <w:t xml:space="preserve">{{N27}}</w:t>
            </w:r>
          </w:p>
        </w:tc>
      </w:tr>
      <w:tr w:rsidR="008D1961" w:rsidRPr="006E6D77" w14:paraId="349E2C7C" w14:textId="77777777" w:rsidTr="008D1961">
        <w:trPr>
          <w:trHeight w:val="284"/>
        </w:trPr>
        <w:tc>
          <w:tcPr>
            <w:tcW w:w="647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05334610" w14:textId="77777777" w:rsidR="008D1961" w:rsidRPr="006E6D77" w:rsidRDefault="008D1961" w:rsidP="00410E5C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B1398D3" w14:textId="7569D164" w:rsidR="008D1961" w:rsidRPr="006E6D77" w:rsidRDefault="008D1961" w:rsidP="00410E5C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28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9DA954B" w14:textId="77777777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{{S28}}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4" w:space="0" w:color="auto"/>
            </w:tcBorders>
          </w:tcPr>
          <w:p w14:paraId="319E3264" w14:textId="77777777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{{E28}}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18" w:space="0" w:color="auto"/>
            </w:tcBorders>
          </w:tcPr>
          <w:p w14:paraId="1CFFFF7F" w14:textId="77777777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{{T28}}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111029D" w14:textId="77777777" w:rsidR="008D1961" w:rsidRPr="006E6D77" w:rsidRDefault="008D1961" w:rsidP="00410E5C">
            <w:pPr>
              <w:tabs>
                <w:tab w:val="left" w:pos="386"/>
              </w:tabs>
              <w:bidi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  <w:rtl/>
              </w:rPr>
              <w:t xml:space="preserve">{{N28}}</w:t>
            </w:r>
          </w:p>
        </w:tc>
      </w:tr>
      <w:tr w:rsidR="008D1961" w:rsidRPr="006E6D77" w14:paraId="0A64F35F" w14:textId="77777777" w:rsidTr="008D1961">
        <w:trPr>
          <w:trHeight w:val="284"/>
        </w:trPr>
        <w:tc>
          <w:tcPr>
            <w:tcW w:w="647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331D56CE" w14:textId="77777777" w:rsidR="008D1961" w:rsidRPr="006E6D77" w:rsidRDefault="008D1961" w:rsidP="00410E5C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797FACD" w14:textId="57A8F416" w:rsidR="008D1961" w:rsidRPr="006E6D77" w:rsidRDefault="008D1961" w:rsidP="00410E5C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29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C7D3567" w14:textId="77777777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{{S29}}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4" w:space="0" w:color="auto"/>
            </w:tcBorders>
          </w:tcPr>
          <w:p w14:paraId="1A76B3B2" w14:textId="77777777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{{E29}}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18" w:space="0" w:color="auto"/>
            </w:tcBorders>
          </w:tcPr>
          <w:p w14:paraId="56D87021" w14:textId="77777777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{{T29}}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76CF7A2" w14:textId="77777777" w:rsidR="008D1961" w:rsidRPr="006E6D77" w:rsidRDefault="008D1961" w:rsidP="00410E5C">
            <w:pPr>
              <w:tabs>
                <w:tab w:val="left" w:pos="386"/>
              </w:tabs>
              <w:bidi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  <w:rtl/>
              </w:rPr>
              <w:t xml:space="preserve">{{N29}}</w:t>
            </w:r>
          </w:p>
        </w:tc>
      </w:tr>
      <w:tr w:rsidR="008D1961" w:rsidRPr="006E6D77" w14:paraId="057A1856" w14:textId="77777777" w:rsidTr="008D1961">
        <w:trPr>
          <w:trHeight w:val="284"/>
        </w:trPr>
        <w:tc>
          <w:tcPr>
            <w:tcW w:w="647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5DD93E1B" w14:textId="77777777" w:rsidR="008D1961" w:rsidRPr="006E6D77" w:rsidRDefault="008D1961" w:rsidP="00410E5C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2306D4B" w14:textId="737BA938" w:rsidR="008D1961" w:rsidRPr="006E6D77" w:rsidRDefault="008D1961" w:rsidP="00410E5C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30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6DDCE22" w14:textId="0CB8EDCC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{{S30}}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4" w:space="0" w:color="auto"/>
            </w:tcBorders>
          </w:tcPr>
          <w:p w14:paraId="4639B9CE" w14:textId="7AEA61DA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{{E30}}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18" w:space="0" w:color="auto"/>
            </w:tcBorders>
          </w:tcPr>
          <w:p w14:paraId="2F99EA4E" w14:textId="6551AD28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{{T30}}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30AEEDA" w14:textId="45839E03" w:rsidR="008D1961" w:rsidRPr="006E6D77" w:rsidRDefault="008D1961" w:rsidP="00410E5C">
            <w:pPr>
              <w:tabs>
                <w:tab w:val="left" w:pos="386"/>
              </w:tabs>
              <w:bidi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  <w:rtl/>
              </w:rPr>
              <w:t xml:space="preserve">{{N30}}</w:t>
            </w:r>
          </w:p>
        </w:tc>
      </w:tr>
      <w:tr w:rsidR="008D1961" w:rsidRPr="006E6D77" w14:paraId="4E50396D" w14:textId="77777777" w:rsidTr="008D1961">
        <w:trPr>
          <w:trHeight w:val="340"/>
        </w:trPr>
        <w:tc>
          <w:tcPr>
            <w:tcW w:w="647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8044787" w14:textId="77777777" w:rsidR="008D1961" w:rsidRPr="006E6D77" w:rsidRDefault="008D1961" w:rsidP="00410E5C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738C6EF" w14:textId="29F2BBC5" w:rsidR="008D1961" w:rsidRPr="006E6D77" w:rsidRDefault="008D1961" w:rsidP="00410E5C">
            <w:pPr>
              <w:tabs>
                <w:tab w:val="left" w:pos="386"/>
              </w:tabs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31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347DD6" w14:textId="3C80FAF5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{{S31}}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24" w:space="0" w:color="auto"/>
            </w:tcBorders>
          </w:tcPr>
          <w:p w14:paraId="10CC71BB" w14:textId="2D87597E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{{E31}}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24" w:space="0" w:color="auto"/>
              <w:bottom w:val="single" w:sz="18" w:space="0" w:color="auto"/>
              <w:right w:val="single" w:sz="18" w:space="0" w:color="auto"/>
            </w:tcBorders>
          </w:tcPr>
          <w:p w14:paraId="0E33D77F" w14:textId="1ED00CA0" w:rsidR="008D1961" w:rsidRPr="006E6D77" w:rsidRDefault="008D1961" w:rsidP="00410E5C">
            <w:pPr>
              <w:tabs>
                <w:tab w:val="left" w:pos="38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{{T31}}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4B491F4" w14:textId="712F9749" w:rsidR="008D1961" w:rsidRPr="006E6D77" w:rsidRDefault="008D1961" w:rsidP="00410E5C">
            <w:pPr>
              <w:tabs>
                <w:tab w:val="left" w:pos="386"/>
              </w:tabs>
              <w:bidi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  <w:rtl/>
              </w:rPr>
              <w:t xml:space="preserve">{{N31}}</w:t>
            </w:r>
          </w:p>
        </w:tc>
      </w:tr>
    </w:tbl>
    <w:p w14:paraId="76B7D7D9" w14:textId="45DE0BB3" w:rsidR="006E6D77" w:rsidRPr="00990AC8" w:rsidRDefault="00990AC8" w:rsidP="00DC414D">
      <w:pPr>
        <w:tabs>
          <w:tab w:val="left" w:pos="386"/>
        </w:tabs>
        <w:ind w:left="206" w:right="-360"/>
        <w:jc w:val="both"/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sz w:val="20"/>
          <w:szCs w:val="20"/>
          <w:rtl/>
        </w:rPr>
        <w:t xml:space="preserve">                           </w:t>
      </w:r>
      <w:r>
        <w:rPr>
          <w:rFonts w:ascii="Arial" w:hAnsi="Arial" w:cs="Arial" w:hint="cs"/>
          <w:b/>
          <w:bCs/>
          <w:rtl/>
        </w:rPr>
        <w:t xml:space="preserve">סה"כ שעות: {{TOTAL_HOURS}}      סה"כ נסיעות: {{TRAVEL}}</w:t>
      </w:r>
    </w:p>
    <w:p w14:paraId="05E08417" w14:textId="77777777" w:rsidR="00990AC8" w:rsidRDefault="00990AC8" w:rsidP="006E6D77">
      <w:pPr>
        <w:tabs>
          <w:tab w:val="left" w:pos="386"/>
        </w:tabs>
        <w:ind w:left="206" w:right="-360"/>
        <w:jc w:val="both"/>
        <w:rPr>
          <w:rFonts w:ascii="Arial" w:hAnsi="Arial" w:cs="Arial"/>
          <w:b/>
          <w:bCs/>
          <w:sz w:val="20"/>
          <w:szCs w:val="20"/>
          <w:rtl/>
        </w:rPr>
      </w:pPr>
    </w:p>
    <w:p w14:paraId="11381B55" w14:textId="62C998C5" w:rsidR="00175055" w:rsidRPr="007A7F52" w:rsidRDefault="006E6D77" w:rsidP="0022076C">
      <w:pPr>
        <w:tabs>
          <w:tab w:val="left" w:pos="386"/>
        </w:tabs>
        <w:ind w:left="206" w:right="-360"/>
        <w:jc w:val="both"/>
        <w:rPr>
          <w:rFonts w:ascii="Arial" w:hAnsi="Arial" w:cs="Arial"/>
          <w:b/>
          <w:bCs/>
          <w:sz w:val="20"/>
          <w:szCs w:val="20"/>
          <w:rtl/>
        </w:rPr>
      </w:pPr>
      <w:r>
        <w:rPr>
          <w:rFonts w:ascii="Arial" w:hAnsi="Arial" w:cs="Arial"/>
          <w:b/>
          <w:bCs/>
          <w:sz w:val="20"/>
          <w:szCs w:val="20"/>
          <w:rtl/>
        </w:rPr>
        <w:t xml:space="preserve">חתימת העובד/ת : </w:t>
      </w:r>
      <w:r>
        <w:rPr>
          <w:rFonts w:ascii="Arial" w:hAnsi="Arial" w:cs="Arial" w:hint="cs"/>
          <w:b/>
          <w:bCs/>
          <w:sz w:val="20"/>
          <w:szCs w:val="20"/>
          <w:rtl/>
        </w:rPr>
        <w:t xml:space="preserve">{{SIGNATURE}}</w:t>
      </w:r>
      <w:r>
        <w:rPr>
          <w:rFonts w:ascii="Arial" w:hAnsi="Arial" w:cs="Arial"/>
          <w:b/>
          <w:bCs/>
          <w:sz w:val="20"/>
          <w:szCs w:val="20"/>
          <w:rtl/>
        </w:rPr>
        <w:t xml:space="preserve">חתימת מנהל : _______________            </w:t>
      </w:r>
    </w:p>
    <w:sectPr w:rsidR="00175055" w:rsidRPr="007A7F52" w:rsidSect="007F0BC8">
      <w:headerReference w:type="default" r:id="rId8"/>
      <w:footerReference w:type="default" r:id="rId9"/>
      <w:pgSz w:w="11906" w:h="16838"/>
      <w:pgMar w:top="1440" w:right="1797" w:bottom="1440" w:left="1077" w:header="709" w:footer="5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017C1" w14:textId="77777777" w:rsidR="006C3FC5" w:rsidRDefault="006C3FC5" w:rsidP="00327F80">
      <w:r>
        <w:separator/>
      </w:r>
    </w:p>
  </w:endnote>
  <w:endnote w:type="continuationSeparator" w:id="0">
    <w:p w14:paraId="67C23502" w14:textId="77777777" w:rsidR="006C3FC5" w:rsidRDefault="006C3FC5" w:rsidP="00327F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1"/>
    <w:family w:val="swiss"/>
    <w:pitch w:val="variable"/>
    <w:sig w:usb0="E1002EFF" w:usb1="C000605B" w:usb2="00000029" w:usb3="00000000" w:csb0="000101FF" w:csb1="00000000"/>
  </w:font>
  <w:font w:name="BN Elkana">
    <w:altName w:val="Arial"/>
    <w:charset w:val="B1"/>
    <w:family w:val="auto"/>
    <w:pitch w:val="variable"/>
    <w:sig w:usb0="00001801" w:usb1="0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A6C7E" w14:textId="3469BFD7" w:rsidR="00080FDC" w:rsidRPr="007F0BC8" w:rsidRDefault="003B25C1">
    <w:pPr>
      <w:pStyle w:val="a5"/>
      <w:jc w:val="center"/>
      <w:rPr>
        <w:b/>
        <w:bCs/>
        <w:color w:val="00B0F0"/>
        <w:rtl/>
      </w:rPr>
    </w:pPr>
    <w:r>
      <w:rPr>
        <w:noProof/>
        <w:color w:val="00B4DE"/>
        <w:rtl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8D9D053" wp14:editId="443EB31A">
              <wp:simplePos x="0" y="0"/>
              <wp:positionH relativeFrom="column">
                <wp:posOffset>-160020</wp:posOffset>
              </wp:positionH>
              <wp:positionV relativeFrom="paragraph">
                <wp:posOffset>102235</wp:posOffset>
              </wp:positionV>
              <wp:extent cx="6585585" cy="20955"/>
              <wp:effectExtent l="9525" t="13970" r="15240" b="12700"/>
              <wp:wrapNone/>
              <wp:docPr id="1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5585" cy="2095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C41220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left:0;text-align:left;margin-left:-12.6pt;margin-top:8.05pt;width:518.55pt;height:1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" strokeweight="1pt"/>
          </w:pict>
        </mc:Fallback>
      </mc:AlternateContent>
    </w:r>
    <w:r w:rsidR="00080FDC">
      <w:rPr>
        <w:color w:val="2A3D61"/>
        <w:rtl/>
      </w:rPr>
      <w:br/>
    </w:r>
    <w:r w:rsidR="00080FDC" w:rsidRPr="00C96284">
      <w:rPr>
        <w:rFonts w:hint="cs"/>
        <w:color w:val="00B0F0"/>
        <w:rtl/>
      </w:rPr>
      <w:t xml:space="preserve"> </w:t>
    </w:r>
    <w:r w:rsidR="00080FDC" w:rsidRPr="007F0BC8">
      <w:rPr>
        <w:b/>
        <w:bCs/>
        <w:color w:val="00B0F0"/>
        <w:rtl/>
      </w:rPr>
      <w:t>מ.מ. קרני שומרון  ת.ד. 444  שד' רחבעם 1, קניון שומרון  -  קרני שומרון 44853</w:t>
    </w:r>
  </w:p>
  <w:p w14:paraId="52A111D6" w14:textId="77777777" w:rsidR="00080FDC" w:rsidRPr="00C96284" w:rsidRDefault="00080FDC" w:rsidP="005C2AD0">
    <w:pPr>
      <w:pStyle w:val="a5"/>
      <w:jc w:val="center"/>
      <w:rPr>
        <w:rFonts w:cs="David"/>
        <w:b/>
        <w:bCs/>
        <w:color w:val="00B0F0"/>
      </w:rPr>
    </w:pPr>
    <w:r w:rsidRPr="007F0BC8">
      <w:rPr>
        <w:b/>
        <w:bCs/>
        <w:color w:val="00B0F0"/>
        <w:rtl/>
      </w:rPr>
      <w:t>מרכזיה</w:t>
    </w:r>
    <w:r w:rsidRPr="007F0BC8">
      <w:rPr>
        <w:color w:val="00B0F0"/>
        <w:rtl/>
      </w:rPr>
      <w:t xml:space="preserve">: 09-7940333  </w:t>
    </w:r>
    <w:r w:rsidRPr="007F0BC8">
      <w:rPr>
        <w:b/>
        <w:bCs/>
        <w:color w:val="00B0F0"/>
        <w:rtl/>
      </w:rPr>
      <w:t>טלפון</w:t>
    </w:r>
    <w:r w:rsidRPr="007F0BC8">
      <w:rPr>
        <w:color w:val="00B0F0"/>
        <w:rtl/>
      </w:rPr>
      <w:t>: 09-7940</w:t>
    </w:r>
    <w:r>
      <w:rPr>
        <w:rFonts w:hint="cs"/>
        <w:color w:val="00B0F0"/>
        <w:rtl/>
      </w:rPr>
      <w:t>308</w:t>
    </w:r>
    <w:r w:rsidRPr="007F0BC8">
      <w:rPr>
        <w:color w:val="00B0F0"/>
        <w:rtl/>
      </w:rPr>
      <w:t xml:space="preserve">  </w:t>
    </w:r>
    <w:r w:rsidRPr="007F0BC8">
      <w:rPr>
        <w:b/>
        <w:bCs/>
        <w:color w:val="00B0F0"/>
        <w:rtl/>
      </w:rPr>
      <w:t>פקס</w:t>
    </w:r>
    <w:r w:rsidRPr="007F0BC8">
      <w:rPr>
        <w:color w:val="00B0F0"/>
        <w:rtl/>
      </w:rPr>
      <w:t>: 09-79403</w:t>
    </w:r>
    <w:r>
      <w:rPr>
        <w:rFonts w:hint="cs"/>
        <w:color w:val="00B0F0"/>
        <w:rtl/>
      </w:rPr>
      <w:t>3</w:t>
    </w:r>
    <w:r w:rsidRPr="007F0BC8">
      <w:rPr>
        <w:color w:val="00B0F0"/>
        <w:rtl/>
      </w:rPr>
      <w:t>9</w:t>
    </w:r>
    <w:r w:rsidRPr="007F0BC8">
      <w:rPr>
        <w:color w:val="00B0F0"/>
        <w:rtl/>
      </w:rPr>
      <w:br/>
    </w:r>
  </w:p>
  <w:p w14:paraId="08362686" w14:textId="77777777" w:rsidR="00080FDC" w:rsidRPr="00737826" w:rsidRDefault="00080FDC" w:rsidP="007E0418">
    <w:pPr>
      <w:pStyle w:val="a5"/>
      <w:jc w:val="center"/>
      <w:rPr>
        <w:rFonts w:cs="David"/>
        <w:color w:val="00009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0125B" w14:textId="77777777" w:rsidR="006C3FC5" w:rsidRDefault="006C3FC5" w:rsidP="00327F80">
      <w:r>
        <w:separator/>
      </w:r>
    </w:p>
  </w:footnote>
  <w:footnote w:type="continuationSeparator" w:id="0">
    <w:p w14:paraId="0DCC19E4" w14:textId="77777777" w:rsidR="006C3FC5" w:rsidRDefault="006C3FC5" w:rsidP="00327F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A67EB" w14:textId="5C77EEFA" w:rsidR="00080FDC" w:rsidRPr="00EA26C3" w:rsidRDefault="008D1961" w:rsidP="007904EF">
    <w:pPr>
      <w:pStyle w:val="a3"/>
      <w:jc w:val="center"/>
      <w:rPr>
        <w:rFonts w:cs="BN Elkana"/>
        <w:color w:val="000091"/>
        <w:spacing w:val="20"/>
        <w:sz w:val="64"/>
        <w:szCs w:val="64"/>
        <w:rtl/>
      </w:rPr>
    </w:pPr>
    <w:r>
      <w:rPr>
        <w:noProof/>
        <w:color w:val="000091"/>
        <w:rtl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6B16439" wp14:editId="502BA354">
              <wp:simplePos x="0" y="0"/>
              <wp:positionH relativeFrom="column">
                <wp:posOffset>-1182370</wp:posOffset>
              </wp:positionH>
              <wp:positionV relativeFrom="paragraph">
                <wp:posOffset>481965</wp:posOffset>
              </wp:positionV>
              <wp:extent cx="3009900" cy="473075"/>
              <wp:effectExtent l="0" t="0" r="3175" b="4445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09900" cy="473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19E888" w14:textId="77777777" w:rsidR="00080FDC" w:rsidRPr="008D1961" w:rsidRDefault="00080FDC" w:rsidP="00B905C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B4DE"/>
                              <w:sz w:val="18"/>
                              <w:szCs w:val="18"/>
                              <w:rtl/>
                            </w:rPr>
                          </w:pPr>
                          <w:r w:rsidRPr="008D1961">
                            <w:rPr>
                              <w:rFonts w:ascii="Arial" w:hAnsi="Arial" w:cs="Arial" w:hint="cs"/>
                              <w:b/>
                              <w:bCs/>
                              <w:color w:val="00B4DE"/>
                              <w:sz w:val="18"/>
                              <w:szCs w:val="18"/>
                              <w:rtl/>
                            </w:rPr>
                            <w:t xml:space="preserve">משאבי אנוש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6B1643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93.1pt;margin-top:37.95pt;width:237pt;height:37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" stroked="f">
              <v:textbox>
                <w:txbxContent>
                  <w:p w14:paraId="0719E888" w14:textId="77777777" w:rsidR="00080FDC" w:rsidRPr="008D1961" w:rsidRDefault="00080FDC" w:rsidP="00B905C4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00B4DE"/>
                        <w:sz w:val="18"/>
                        <w:szCs w:val="18"/>
                        <w:rtl/>
                      </w:rPr>
                    </w:pPr>
                    <w:r w:rsidRPr="008D1961">
                      <w:rPr>
                        <w:rFonts w:ascii="Arial" w:hAnsi="Arial" w:cs="Arial" w:hint="cs"/>
                        <w:b/>
                        <w:bCs/>
                        <w:color w:val="00B4DE"/>
                        <w:sz w:val="18"/>
                        <w:szCs w:val="18"/>
                        <w:rtl/>
                      </w:rPr>
                      <w:t xml:space="preserve">משאבי אנוש 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91"/>
        <w:rtl/>
      </w:rPr>
      <w:drawing>
        <wp:anchor distT="0" distB="0" distL="114300" distR="114300" simplePos="0" relativeHeight="251659264" behindDoc="1" locked="0" layoutInCell="1" allowOverlap="1" wp14:anchorId="3E5ECDFA" wp14:editId="08BE6517">
          <wp:simplePos x="0" y="0"/>
          <wp:positionH relativeFrom="column">
            <wp:posOffset>-283845</wp:posOffset>
          </wp:positionH>
          <wp:positionV relativeFrom="paragraph">
            <wp:posOffset>-156210</wp:posOffset>
          </wp:positionV>
          <wp:extent cx="1243330" cy="600167"/>
          <wp:effectExtent l="0" t="0" r="0" b="9525"/>
          <wp:wrapNone/>
          <wp:docPr id="5" name="תמונה 1" descr="C:\Users\user16\Desktop\לוגויים וסמלי מועצה\לוגו חדש\לוגו מרגישים בבית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1" descr="C:\Users\user16\Desktop\לוגויים וסמלי מועצה\לוגו חדש\לוגו מרגישים בבית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3330" cy="60016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B25C1">
      <w:rPr>
        <w:noProof/>
        <w:color w:val="000091"/>
        <w:rtl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B911B86" wp14:editId="050E3591">
              <wp:simplePos x="0" y="0"/>
              <wp:positionH relativeFrom="column">
                <wp:posOffset>6283325</wp:posOffset>
              </wp:positionH>
              <wp:positionV relativeFrom="paragraph">
                <wp:posOffset>-306705</wp:posOffset>
              </wp:positionV>
              <wp:extent cx="472440" cy="277495"/>
              <wp:effectExtent l="4445" t="635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2440" cy="2774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EF7A18" w14:textId="77777777" w:rsidR="00080FDC" w:rsidRPr="00C96284" w:rsidRDefault="00080FDC" w:rsidP="009F02CF">
                          <w:pPr>
                            <w:rPr>
                              <w:color w:val="00B0F0"/>
                              <w:sz w:val="20"/>
                              <w:szCs w:val="20"/>
                            </w:rPr>
                          </w:pPr>
                          <w:r w:rsidRPr="00C96284">
                            <w:rPr>
                              <w:rFonts w:hint="cs"/>
                              <w:color w:val="00B0F0"/>
                              <w:sz w:val="20"/>
                              <w:szCs w:val="20"/>
                              <w:rtl/>
                            </w:rPr>
                            <w:t>בס"ד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B911B86" id="Text Box 1" o:spid="_x0000_s1027" type="#_x0000_t202" style="position:absolute;left:0;text-align:left;margin-left:494.75pt;margin-top:-24.15pt;width:37.2pt;height:21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" stroked="f">
              <v:textbox>
                <w:txbxContent>
                  <w:p w14:paraId="2AEF7A18" w14:textId="77777777" w:rsidR="00080FDC" w:rsidRPr="00C96284" w:rsidRDefault="00080FDC" w:rsidP="009F02CF">
                    <w:pPr>
                      <w:rPr>
                        <w:color w:val="00B0F0"/>
                        <w:sz w:val="20"/>
                        <w:szCs w:val="20"/>
                      </w:rPr>
                    </w:pPr>
                    <w:r w:rsidRPr="00C96284">
                      <w:rPr>
                        <w:rFonts w:hint="cs"/>
                        <w:color w:val="00B0F0"/>
                        <w:sz w:val="20"/>
                        <w:szCs w:val="20"/>
                        <w:rtl/>
                      </w:rPr>
                      <w:t>בס"ד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50CE6"/>
    <w:multiLevelType w:val="hybridMultilevel"/>
    <w:tmpl w:val="E51C0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9090B"/>
    <w:multiLevelType w:val="hybridMultilevel"/>
    <w:tmpl w:val="22766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E797B"/>
    <w:multiLevelType w:val="hybridMultilevel"/>
    <w:tmpl w:val="90AA6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0129FA"/>
    <w:multiLevelType w:val="hybridMultilevel"/>
    <w:tmpl w:val="354ACEA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CC1BB7"/>
    <w:multiLevelType w:val="hybridMultilevel"/>
    <w:tmpl w:val="056E9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587AFF"/>
    <w:multiLevelType w:val="hybridMultilevel"/>
    <w:tmpl w:val="00CABA24"/>
    <w:lvl w:ilvl="0" w:tplc="04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053BEC"/>
    <w:multiLevelType w:val="hybridMultilevel"/>
    <w:tmpl w:val="4D5A0F4C"/>
    <w:lvl w:ilvl="0" w:tplc="1514E1B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FA0644"/>
    <w:multiLevelType w:val="hybridMultilevel"/>
    <w:tmpl w:val="623AD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DA0983"/>
    <w:multiLevelType w:val="hybridMultilevel"/>
    <w:tmpl w:val="813C5C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0039D2"/>
    <w:multiLevelType w:val="hybridMultilevel"/>
    <w:tmpl w:val="BC72F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F91512"/>
    <w:multiLevelType w:val="hybridMultilevel"/>
    <w:tmpl w:val="F884A3A0"/>
    <w:lvl w:ilvl="0" w:tplc="B3F2FCE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63D2B02"/>
    <w:multiLevelType w:val="hybridMultilevel"/>
    <w:tmpl w:val="720258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7A719C"/>
    <w:multiLevelType w:val="hybridMultilevel"/>
    <w:tmpl w:val="8A4C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8B4F3C"/>
    <w:multiLevelType w:val="hybridMultilevel"/>
    <w:tmpl w:val="BB3C88D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70706C"/>
    <w:multiLevelType w:val="hybridMultilevel"/>
    <w:tmpl w:val="91E238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0569506">
    <w:abstractNumId w:val="3"/>
  </w:num>
  <w:num w:numId="2" w16cid:durableId="1871607698">
    <w:abstractNumId w:val="6"/>
  </w:num>
  <w:num w:numId="3" w16cid:durableId="439179410">
    <w:abstractNumId w:val="10"/>
  </w:num>
  <w:num w:numId="4" w16cid:durableId="248317786">
    <w:abstractNumId w:val="5"/>
  </w:num>
  <w:num w:numId="5" w16cid:durableId="491524811">
    <w:abstractNumId w:val="13"/>
  </w:num>
  <w:num w:numId="6" w16cid:durableId="806431287">
    <w:abstractNumId w:val="12"/>
  </w:num>
  <w:num w:numId="7" w16cid:durableId="587076347">
    <w:abstractNumId w:val="2"/>
  </w:num>
  <w:num w:numId="8" w16cid:durableId="1698892656">
    <w:abstractNumId w:val="9"/>
  </w:num>
  <w:num w:numId="9" w16cid:durableId="1571039524">
    <w:abstractNumId w:val="0"/>
  </w:num>
  <w:num w:numId="10" w16cid:durableId="1993481496">
    <w:abstractNumId w:val="4"/>
  </w:num>
  <w:num w:numId="11" w16cid:durableId="1217815574">
    <w:abstractNumId w:val="1"/>
  </w:num>
  <w:num w:numId="12" w16cid:durableId="2066025644">
    <w:abstractNumId w:val="14"/>
  </w:num>
  <w:num w:numId="13" w16cid:durableId="1509371697">
    <w:abstractNumId w:val="11"/>
  </w:num>
  <w:num w:numId="14" w16cid:durableId="1691176016">
    <w:abstractNumId w:val="8"/>
  </w:num>
  <w:num w:numId="15" w16cid:durableId="4137494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attachedTemplate r:id="rId1"/>
  <w:defaultTabStop w:val="720"/>
  <w:drawingGridHorizontalSpacing w:val="120"/>
  <w:displayHorizontalDrawingGridEvery w:val="2"/>
  <w:characterSpacingControl w:val="doNotCompress"/>
  <w:hdrShapeDefaults>
    <o:shapedefaults v:ext="edit" spidmax="2050">
      <o:colormru v:ext="edit" colors="#09f,#0cf,#6cf,#2cbadc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D01"/>
    <w:rsid w:val="00006FBD"/>
    <w:rsid w:val="00024141"/>
    <w:rsid w:val="00026C01"/>
    <w:rsid w:val="00043A04"/>
    <w:rsid w:val="000568E9"/>
    <w:rsid w:val="00067371"/>
    <w:rsid w:val="000730F2"/>
    <w:rsid w:val="00080FDC"/>
    <w:rsid w:val="000A60EA"/>
    <w:rsid w:val="000C5145"/>
    <w:rsid w:val="000F3D01"/>
    <w:rsid w:val="000F7B25"/>
    <w:rsid w:val="00122301"/>
    <w:rsid w:val="00147B27"/>
    <w:rsid w:val="00171A56"/>
    <w:rsid w:val="00175055"/>
    <w:rsid w:val="00190417"/>
    <w:rsid w:val="001C08C2"/>
    <w:rsid w:val="001D7A04"/>
    <w:rsid w:val="001E3604"/>
    <w:rsid w:val="00204EAE"/>
    <w:rsid w:val="00214AD8"/>
    <w:rsid w:val="0022076C"/>
    <w:rsid w:val="002226BD"/>
    <w:rsid w:val="002273B3"/>
    <w:rsid w:val="0024745F"/>
    <w:rsid w:val="00247483"/>
    <w:rsid w:val="00254DE6"/>
    <w:rsid w:val="0025739F"/>
    <w:rsid w:val="002661C9"/>
    <w:rsid w:val="002720E9"/>
    <w:rsid w:val="00275EFA"/>
    <w:rsid w:val="00283D08"/>
    <w:rsid w:val="002A3351"/>
    <w:rsid w:val="002B5A13"/>
    <w:rsid w:val="002C447A"/>
    <w:rsid w:val="002C4755"/>
    <w:rsid w:val="002E2154"/>
    <w:rsid w:val="002E2786"/>
    <w:rsid w:val="002F1932"/>
    <w:rsid w:val="0030103A"/>
    <w:rsid w:val="00302F26"/>
    <w:rsid w:val="00307BAB"/>
    <w:rsid w:val="00327F80"/>
    <w:rsid w:val="00345080"/>
    <w:rsid w:val="00346339"/>
    <w:rsid w:val="00347F82"/>
    <w:rsid w:val="00351FB9"/>
    <w:rsid w:val="00355295"/>
    <w:rsid w:val="003554A9"/>
    <w:rsid w:val="00385AD0"/>
    <w:rsid w:val="003B1F66"/>
    <w:rsid w:val="003B2172"/>
    <w:rsid w:val="003B25C1"/>
    <w:rsid w:val="003B7994"/>
    <w:rsid w:val="003E2A00"/>
    <w:rsid w:val="003E540E"/>
    <w:rsid w:val="003F7605"/>
    <w:rsid w:val="00410E5C"/>
    <w:rsid w:val="00415652"/>
    <w:rsid w:val="004307D1"/>
    <w:rsid w:val="00435D36"/>
    <w:rsid w:val="00441E88"/>
    <w:rsid w:val="0046240F"/>
    <w:rsid w:val="00487392"/>
    <w:rsid w:val="004C4066"/>
    <w:rsid w:val="004C6DBE"/>
    <w:rsid w:val="004E4438"/>
    <w:rsid w:val="004F4552"/>
    <w:rsid w:val="00502588"/>
    <w:rsid w:val="0050472D"/>
    <w:rsid w:val="00506EA2"/>
    <w:rsid w:val="0051035F"/>
    <w:rsid w:val="005134A7"/>
    <w:rsid w:val="005214F7"/>
    <w:rsid w:val="00545C9E"/>
    <w:rsid w:val="00551C33"/>
    <w:rsid w:val="005610C3"/>
    <w:rsid w:val="00566F88"/>
    <w:rsid w:val="005720DA"/>
    <w:rsid w:val="00582645"/>
    <w:rsid w:val="005A7254"/>
    <w:rsid w:val="005B6005"/>
    <w:rsid w:val="005C2AD0"/>
    <w:rsid w:val="005D2BA9"/>
    <w:rsid w:val="005D7677"/>
    <w:rsid w:val="006013D5"/>
    <w:rsid w:val="006217A2"/>
    <w:rsid w:val="00631826"/>
    <w:rsid w:val="0063523C"/>
    <w:rsid w:val="0063687E"/>
    <w:rsid w:val="00653CEA"/>
    <w:rsid w:val="00654154"/>
    <w:rsid w:val="00663083"/>
    <w:rsid w:val="0068207C"/>
    <w:rsid w:val="006C3FC5"/>
    <w:rsid w:val="006C57E2"/>
    <w:rsid w:val="006E1B5D"/>
    <w:rsid w:val="006E6D77"/>
    <w:rsid w:val="006E71D0"/>
    <w:rsid w:val="00712A23"/>
    <w:rsid w:val="00733C20"/>
    <w:rsid w:val="00744F13"/>
    <w:rsid w:val="0075010E"/>
    <w:rsid w:val="00777E8B"/>
    <w:rsid w:val="007904EF"/>
    <w:rsid w:val="00790D2D"/>
    <w:rsid w:val="007A320F"/>
    <w:rsid w:val="007A7EDF"/>
    <w:rsid w:val="007A7F52"/>
    <w:rsid w:val="007B6493"/>
    <w:rsid w:val="007C4ACE"/>
    <w:rsid w:val="007E0418"/>
    <w:rsid w:val="007F0BC8"/>
    <w:rsid w:val="007F1FD0"/>
    <w:rsid w:val="007F3A47"/>
    <w:rsid w:val="00821BDA"/>
    <w:rsid w:val="00862BF8"/>
    <w:rsid w:val="008749DE"/>
    <w:rsid w:val="008B17F3"/>
    <w:rsid w:val="008B6545"/>
    <w:rsid w:val="008C3D68"/>
    <w:rsid w:val="008C7BF2"/>
    <w:rsid w:val="008D1961"/>
    <w:rsid w:val="008E3C42"/>
    <w:rsid w:val="0091535B"/>
    <w:rsid w:val="009274C1"/>
    <w:rsid w:val="0093789C"/>
    <w:rsid w:val="00946991"/>
    <w:rsid w:val="00961AEA"/>
    <w:rsid w:val="00961C08"/>
    <w:rsid w:val="009812EF"/>
    <w:rsid w:val="00983BC0"/>
    <w:rsid w:val="009861E4"/>
    <w:rsid w:val="00990AC8"/>
    <w:rsid w:val="009B3056"/>
    <w:rsid w:val="009B5F03"/>
    <w:rsid w:val="009F02CF"/>
    <w:rsid w:val="009F2B34"/>
    <w:rsid w:val="009F460F"/>
    <w:rsid w:val="009F7498"/>
    <w:rsid w:val="00A1043D"/>
    <w:rsid w:val="00A15B42"/>
    <w:rsid w:val="00A3533B"/>
    <w:rsid w:val="00A36096"/>
    <w:rsid w:val="00A460F6"/>
    <w:rsid w:val="00A60CEE"/>
    <w:rsid w:val="00A74DC0"/>
    <w:rsid w:val="00A826E2"/>
    <w:rsid w:val="00A8324F"/>
    <w:rsid w:val="00A94369"/>
    <w:rsid w:val="00AB7D7C"/>
    <w:rsid w:val="00AC49E9"/>
    <w:rsid w:val="00AC5006"/>
    <w:rsid w:val="00B15510"/>
    <w:rsid w:val="00B16D5F"/>
    <w:rsid w:val="00B76139"/>
    <w:rsid w:val="00B83AEB"/>
    <w:rsid w:val="00B90194"/>
    <w:rsid w:val="00B905C4"/>
    <w:rsid w:val="00BC6914"/>
    <w:rsid w:val="00BD7CA1"/>
    <w:rsid w:val="00C0167E"/>
    <w:rsid w:val="00C12791"/>
    <w:rsid w:val="00C207C7"/>
    <w:rsid w:val="00C34873"/>
    <w:rsid w:val="00C41221"/>
    <w:rsid w:val="00C53449"/>
    <w:rsid w:val="00C65D0C"/>
    <w:rsid w:val="00C80520"/>
    <w:rsid w:val="00C90355"/>
    <w:rsid w:val="00C93E85"/>
    <w:rsid w:val="00C96284"/>
    <w:rsid w:val="00CA064E"/>
    <w:rsid w:val="00CC2923"/>
    <w:rsid w:val="00CC76FD"/>
    <w:rsid w:val="00CF0EA9"/>
    <w:rsid w:val="00CF43B2"/>
    <w:rsid w:val="00CF6388"/>
    <w:rsid w:val="00D174DC"/>
    <w:rsid w:val="00D2009B"/>
    <w:rsid w:val="00D203B8"/>
    <w:rsid w:val="00D20647"/>
    <w:rsid w:val="00D2090F"/>
    <w:rsid w:val="00D21200"/>
    <w:rsid w:val="00D254A4"/>
    <w:rsid w:val="00D45CBA"/>
    <w:rsid w:val="00D46E3E"/>
    <w:rsid w:val="00D50C1C"/>
    <w:rsid w:val="00D7251A"/>
    <w:rsid w:val="00DC414D"/>
    <w:rsid w:val="00DC442F"/>
    <w:rsid w:val="00DC590C"/>
    <w:rsid w:val="00DD21BF"/>
    <w:rsid w:val="00DE2814"/>
    <w:rsid w:val="00E12364"/>
    <w:rsid w:val="00E32B76"/>
    <w:rsid w:val="00E35D45"/>
    <w:rsid w:val="00E5457B"/>
    <w:rsid w:val="00E94B08"/>
    <w:rsid w:val="00E94FCF"/>
    <w:rsid w:val="00EA249B"/>
    <w:rsid w:val="00EA3E12"/>
    <w:rsid w:val="00EB1452"/>
    <w:rsid w:val="00EB7B0C"/>
    <w:rsid w:val="00EC2974"/>
    <w:rsid w:val="00EC7DD5"/>
    <w:rsid w:val="00ED09BA"/>
    <w:rsid w:val="00ED7BC0"/>
    <w:rsid w:val="00EE1D87"/>
    <w:rsid w:val="00F071C6"/>
    <w:rsid w:val="00F12DB6"/>
    <w:rsid w:val="00F14D3D"/>
    <w:rsid w:val="00F26BBC"/>
    <w:rsid w:val="00F65AEC"/>
    <w:rsid w:val="00F774CF"/>
    <w:rsid w:val="00FB3038"/>
    <w:rsid w:val="00FC465A"/>
    <w:rsid w:val="00FD2183"/>
    <w:rsid w:val="00FD3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9f,#0cf,#6cf,#2cbadc"/>
    </o:shapedefaults>
    <o:shapelayout v:ext="edit">
      <o:idmap v:ext="edit" data="2"/>
    </o:shapelayout>
  </w:shapeDefaults>
  <w:decimalSymbol w:val="."/>
  <w:listSeparator w:val=","/>
  <w14:docId w14:val="4D275004"/>
  <w15:docId w15:val="{B9118E1E-55F9-42EC-A531-257241229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4369"/>
    <w:pPr>
      <w:bidi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5457B"/>
    <w:pPr>
      <w:tabs>
        <w:tab w:val="center" w:pos="4153"/>
        <w:tab w:val="right" w:pos="8306"/>
      </w:tabs>
    </w:pPr>
    <w:rPr>
      <w:rFonts w:ascii="Arial" w:hAnsi="Arial"/>
    </w:rPr>
  </w:style>
  <w:style w:type="character" w:customStyle="1" w:styleId="a4">
    <w:name w:val="כותרת עליונה תו"/>
    <w:link w:val="a3"/>
    <w:rsid w:val="00E5457B"/>
    <w:rPr>
      <w:rFonts w:ascii="Arial" w:eastAsia="Times New Roman" w:hAnsi="Arial" w:cs="Arial"/>
      <w:sz w:val="24"/>
      <w:szCs w:val="24"/>
    </w:rPr>
  </w:style>
  <w:style w:type="paragraph" w:styleId="a5">
    <w:name w:val="footer"/>
    <w:basedOn w:val="a"/>
    <w:link w:val="a6"/>
    <w:rsid w:val="00E5457B"/>
    <w:pPr>
      <w:tabs>
        <w:tab w:val="center" w:pos="4153"/>
        <w:tab w:val="right" w:pos="8306"/>
      </w:tabs>
    </w:pPr>
    <w:rPr>
      <w:rFonts w:ascii="Arial" w:hAnsi="Arial"/>
    </w:rPr>
  </w:style>
  <w:style w:type="character" w:customStyle="1" w:styleId="a6">
    <w:name w:val="כותרת תחתונה תו"/>
    <w:link w:val="a5"/>
    <w:rsid w:val="00E5457B"/>
    <w:rPr>
      <w:rFonts w:ascii="Arial" w:eastAsia="Times New Roman" w:hAnsi="Arial" w:cs="Arial"/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9F02CF"/>
    <w:rPr>
      <w:rFonts w:ascii="Tahoma" w:hAnsi="Tahoma"/>
      <w:sz w:val="16"/>
      <w:szCs w:val="16"/>
    </w:rPr>
  </w:style>
  <w:style w:type="character" w:customStyle="1" w:styleId="a8">
    <w:name w:val="טקסט בלונים תו"/>
    <w:link w:val="a7"/>
    <w:uiPriority w:val="99"/>
    <w:semiHidden/>
    <w:rsid w:val="009F02CF"/>
    <w:rPr>
      <w:rFonts w:ascii="Tahoma" w:eastAsia="Times New Roman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2661C9"/>
    <w:pPr>
      <w:ind w:left="720"/>
      <w:contextualSpacing/>
    </w:pPr>
  </w:style>
  <w:style w:type="table" w:styleId="aa">
    <w:name w:val="Table Grid"/>
    <w:basedOn w:val="a1"/>
    <w:uiPriority w:val="59"/>
    <w:rsid w:val="009861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16\Desktop\&#1491;&#1507;%20&#1500;&#1493;&#1490;&#1493;%20-%20&#1495;&#1491;&#1513;.dot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F165D10-A03D-4DB3-8642-048F2C5CD7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דף לוגו - חדש</Template>
  <TotalTime>0</TotalTime>
  <Pages>1</Pages>
  <Words>120</Words>
  <Characters>566</Characters>
  <Application>Microsoft Office Word</Application>
  <DocSecurity>0</DocSecurity>
  <Lines>62</Lines>
  <Paragraphs>45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רחל</dc:creator>
  <cp:lastModifiedBy>ארי גליקין</cp:lastModifiedBy>
  <cp:revision>3</cp:revision>
  <cp:lastPrinted>2025-06-26T08:47:00Z</cp:lastPrinted>
  <dcterms:created xsi:type="dcterms:W3CDTF">2026-10-20T14:17:00Z</dcterms:created>
  <dcterms:modified xsi:type="dcterms:W3CDTF">2026-10-20T14:38:00Z</dcterms:modified>
</cp:coreProperties>
</file>